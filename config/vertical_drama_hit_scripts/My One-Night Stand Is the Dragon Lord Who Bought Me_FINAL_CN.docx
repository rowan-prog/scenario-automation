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E540F">
      <w:pPr>
        <w:pStyle w:val="11"/>
        <w:keepNext w:val="0"/>
        <w:keepLines w:val="0"/>
        <w:widowControl/>
        <w:suppressLineNumbers w:val="0"/>
        <w:spacing w:before="0" w:beforeAutospacing="0" w:after="0" w:afterAutospacing="0"/>
        <w:ind w:left="0" w:right="0" w:firstLine="0"/>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THE OFFERING The Dragon Lord's Crowned Bride</w:t>
      </w:r>
    </w:p>
    <w:p w14:paraId="480BAD5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5D3AB2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22F40F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第1集</w:t>
      </w:r>
    </w:p>
    <w:p w14:paraId="39CF35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1-1</w:t>
      </w:r>
      <w:r>
        <w:rPr>
          <w:rFonts w:hint="eastAsia" w:asciiTheme="minorEastAsia" w:hAnsiTheme="minorEastAsia" w:eastAsiaTheme="minorEastAsia" w:cstheme="minorEastAsia"/>
          <w:b/>
          <w:bCs/>
          <w:sz w:val="24"/>
          <w:szCs w:val="24"/>
          <w:lang w:val="en-US" w:eastAsia="zh-CN"/>
        </w:rPr>
        <w:t xml:space="preserve"> 酒馆</w:t>
      </w:r>
      <w:r>
        <w:rPr>
          <w:rFonts w:hint="eastAsia" w:asciiTheme="minorEastAsia" w:hAnsiTheme="minorEastAsia" w:eastAsiaTheme="minorEastAsia" w:cstheme="minorEastAsia"/>
          <w:b/>
          <w:bCs/>
          <w:sz w:val="24"/>
          <w:szCs w:val="24"/>
          <w:lang w:eastAsia="zh-CN"/>
        </w:rPr>
        <w:t>客房</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lang w:eastAsia="zh-CN"/>
        </w:rPr>
        <w:t>夜</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lang w:eastAsia="zh-CN"/>
        </w:rPr>
        <w:t>内</w:t>
      </w:r>
    </w:p>
    <w:p w14:paraId="5E69B70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b/>
          <w:bCs/>
          <w:sz w:val="24"/>
          <w:szCs w:val="24"/>
          <w:lang w:eastAsia="zh-CN"/>
        </w:rPr>
        <w:t>人物：伊索尔德，维尔</w:t>
      </w:r>
    </w:p>
    <w:p w14:paraId="6521AF5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△幽暗破旧的酒馆客房。窗外雷暴肆虐。</w:t>
      </w:r>
    </w:p>
    <w:p w14:paraId="4D8F16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△维尔（人类形态）步步紧逼。伊索尔德后背重重撞上粗糙的砖墙。维尔粗壮的手臂抵在</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耳边的墙上，完全封死她的退路。</w:t>
      </w:r>
    </w:p>
    <w:p w14:paraId="3D34E8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维尔高大挺拔的身材面前，伊索尔德仿佛一只随时会被撕碎的弱小绵羊。</w:t>
      </w:r>
    </w:p>
    <w:p w14:paraId="4A0D2C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△维尔另一只手捏住她的下颌，强迫她抬起头。他的目光放肆地扫过她因淋雨而紧贴身体的血色长裙。</w:t>
      </w:r>
    </w:p>
    <w:p w14:paraId="7B95279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△维尔的手指勾住她肩头的丝绸肩带，猛地向下一扯。“嘶啦”一声，大片白皙的肌肤和深邃的事业线暴露在冷空气中。</w:t>
      </w:r>
    </w:p>
    <w:p w14:paraId="5E862F9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维尔：明天就要去喂那个怪物了，公主殿下。今晚……却爬上我的床来喂饱我？你就这么饥渴吗？</w:t>
      </w:r>
    </w:p>
    <w:p w14:paraId="4342CB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△维尔低下头，牙齿毫不留情地咬在</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的锁骨上。伊索尔德闷哼一声，维尔粗糙的大手顺着她的腰线粗暴地向下滑去，一把揉捏住她的大腿，强迫她严丝合缝地贴紧自己滚烫的身体。</w:t>
      </w:r>
    </w:p>
    <w:p w14:paraId="1DF240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维尔：哭。求我。告诉我你有多饥渴，也许我会干得温柔点。</w:t>
      </w:r>
    </w:p>
    <w:p w14:paraId="4BB2A0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1C39706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闪回</w:t>
      </w:r>
    </w:p>
    <w:p w14:paraId="760817F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 xml:space="preserve">1-2 王国病房 日 内 </w:t>
      </w:r>
    </w:p>
    <w:p w14:paraId="3ED0C48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人物：伊索尔德、母亲、国王、哈德伦、克洛伊</w:t>
      </w:r>
    </w:p>
    <w:p w14:paraId="740984E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王宫昏暗</w:t>
      </w:r>
      <w:r>
        <w:rPr>
          <w:rFonts w:hint="eastAsia" w:asciiTheme="minorEastAsia" w:hAnsiTheme="minorEastAsia" w:eastAsiaTheme="minorEastAsia" w:cstheme="minorEastAsia"/>
          <w:sz w:val="24"/>
          <w:szCs w:val="24"/>
          <w:lang w:eastAsia="zh-CN"/>
        </w:rPr>
        <w:t>压抑的病房。</w:t>
      </w:r>
    </w:p>
    <w:p w14:paraId="15A1339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△病床上，伊索尔德的母亲骨瘦如柴，剧烈地咳嗽着，死死抓着伊索尔德的手，眼泪不断涌出。</w:t>
      </w:r>
    </w:p>
    <w:p w14:paraId="7F3FB60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母亲(虚弱，哭诉)</w:t>
      </w:r>
      <w:r>
        <w:rPr>
          <w:rFonts w:hint="eastAsia" w:asciiTheme="minorEastAsia" w:hAnsiTheme="minorEastAsia" w:eastAsiaTheme="minorEastAsia" w:cstheme="minorEastAsia"/>
          <w:sz w:val="24"/>
          <w:szCs w:val="24"/>
          <w:lang w:eastAsia="zh"/>
          <w:woUserID w:val="2"/>
        </w:rPr>
        <w:t>：</w:t>
      </w:r>
      <w:r>
        <w:rPr>
          <w:rFonts w:hint="eastAsia" w:asciiTheme="minorEastAsia" w:hAnsiTheme="minorEastAsia" w:eastAsiaTheme="minorEastAsia" w:cstheme="minorEastAsia"/>
          <w:sz w:val="24"/>
          <w:szCs w:val="24"/>
          <w:lang w:eastAsia="zh-CN"/>
        </w:rPr>
        <w:t>不……龙族的婚约……明明定下的是克洛伊……不是</w:t>
      </w:r>
      <w:r>
        <w:rPr>
          <w:rFonts w:hint="eastAsia" w:asciiTheme="minorEastAsia" w:hAnsiTheme="minorEastAsia" w:eastAsiaTheme="minorEastAsia" w:cstheme="minorEastAsia"/>
          <w:sz w:val="24"/>
          <w:szCs w:val="24"/>
          <w:lang w:val="en-US" w:eastAsia="zh-CN"/>
        </w:rPr>
        <w:t>我的女儿</w:t>
      </w:r>
      <w:r>
        <w:rPr>
          <w:rFonts w:hint="eastAsia" w:asciiTheme="minorEastAsia" w:hAnsiTheme="minorEastAsia" w:eastAsiaTheme="minorEastAsia" w:cstheme="minorEastAsia"/>
          <w:sz w:val="24"/>
          <w:szCs w:val="24"/>
          <w:lang w:eastAsia="zh-CN"/>
        </w:rPr>
        <w:t>……</w:t>
      </w:r>
    </w:p>
    <w:p w14:paraId="738323C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伊索尔德的</w:t>
      </w:r>
      <w:r>
        <w:rPr>
          <w:rFonts w:hint="eastAsia" w:asciiTheme="minorEastAsia" w:hAnsiTheme="minorEastAsia" w:eastAsiaTheme="minorEastAsia" w:cstheme="minorEastAsia"/>
          <w:sz w:val="24"/>
          <w:szCs w:val="24"/>
          <w:lang w:eastAsia="zh-CN"/>
        </w:rPr>
        <w:t>未婚夫哈德伦，冷笑着上前一步，居高临下地俯视着伊索尔德</w:t>
      </w:r>
      <w:r>
        <w:rPr>
          <w:rFonts w:hint="eastAsia" w:asciiTheme="minorEastAsia" w:hAnsiTheme="minorEastAsia" w:eastAsiaTheme="minorEastAsia" w:cstheme="minorEastAsia"/>
          <w:sz w:val="24"/>
          <w:szCs w:val="24"/>
          <w:lang w:val="en-US" w:eastAsia="zh-CN"/>
        </w:rPr>
        <w:t>跟母亲</w:t>
      </w:r>
      <w:r>
        <w:rPr>
          <w:rFonts w:hint="eastAsia" w:asciiTheme="minorEastAsia" w:hAnsiTheme="minorEastAsia" w:eastAsiaTheme="minorEastAsia" w:cstheme="minorEastAsia"/>
          <w:sz w:val="24"/>
          <w:szCs w:val="24"/>
          <w:lang w:eastAsia="zh-CN"/>
        </w:rPr>
        <w:t>。</w:t>
      </w:r>
    </w:p>
    <w:p w14:paraId="6177AD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哈德伦</w:t>
      </w:r>
      <w:r>
        <w:rPr>
          <w:rFonts w:hint="eastAsia" w:asciiTheme="minorEastAsia" w:hAnsiTheme="minorEastAsia" w:eastAsiaTheme="minorEastAsia" w:cstheme="minorEastAsia"/>
          <w:sz w:val="24"/>
          <w:szCs w:val="24"/>
          <w:lang w:val="en-US" w:eastAsia="zh"/>
          <w:woUserID w:val="2"/>
        </w:rPr>
        <w:t>：</w:t>
      </w:r>
      <w:r>
        <w:rPr>
          <w:rFonts w:hint="eastAsia" w:asciiTheme="minorEastAsia" w:hAnsiTheme="minorEastAsia" w:eastAsiaTheme="minorEastAsia" w:cstheme="minorEastAsia"/>
          <w:sz w:val="24"/>
          <w:szCs w:val="24"/>
          <w:lang w:eastAsia="zh-CN"/>
        </w:rPr>
        <w:t>看看她，一无是处。克洛伊才是王国的明珠，既然有废石可以扔给怪物，为什么要浪费一颗宝石？</w:t>
      </w:r>
    </w:p>
    <w:p w14:paraId="5D5435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母亲眼中满是绝望的泪水。</w:t>
      </w:r>
    </w:p>
    <w:p w14:paraId="4CA60E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母亲：</w:t>
      </w:r>
      <w:r>
        <w:rPr>
          <w:rFonts w:hint="eastAsia" w:asciiTheme="minorEastAsia" w:hAnsiTheme="minorEastAsia" w:eastAsiaTheme="minorEastAsia" w:cstheme="minorEastAsia"/>
          <w:sz w:val="24"/>
          <w:szCs w:val="24"/>
          <w:lang w:eastAsia="zh-CN"/>
        </w:rPr>
        <w:t>他会在新婚之夜撕碎每一任新娘！你这是逼我</w:t>
      </w:r>
      <w:r>
        <w:rPr>
          <w:rFonts w:hint="eastAsia" w:asciiTheme="minorEastAsia" w:hAnsiTheme="minorEastAsia" w:eastAsiaTheme="minorEastAsia" w:cstheme="minorEastAsia"/>
          <w:sz w:val="24"/>
          <w:szCs w:val="24"/>
          <w:lang w:val="en-US" w:eastAsia="zh-CN"/>
        </w:rPr>
        <w:t>的女儿</w:t>
      </w:r>
      <w:r>
        <w:rPr>
          <w:rFonts w:hint="eastAsia" w:asciiTheme="minorEastAsia" w:hAnsiTheme="minorEastAsia" w:eastAsiaTheme="minorEastAsia" w:cstheme="minorEastAsia"/>
          <w:sz w:val="24"/>
          <w:szCs w:val="24"/>
          <w:lang w:eastAsia="zh-CN"/>
        </w:rPr>
        <w:t>去送死！</w:t>
      </w:r>
    </w:p>
    <w:p w14:paraId="65E165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△国王阿尔德里克走上前，将</w:t>
      </w:r>
      <w:r>
        <w:rPr>
          <w:rFonts w:hint="eastAsia" w:asciiTheme="minorEastAsia" w:hAnsiTheme="minorEastAsia" w:eastAsiaTheme="minorEastAsia" w:cstheme="minorEastAsia"/>
          <w:sz w:val="24"/>
          <w:szCs w:val="24"/>
          <w:lang w:val="en-US" w:eastAsia="zh-CN"/>
        </w:rPr>
        <w:t>新娘装</w:t>
      </w:r>
      <w:r>
        <w:rPr>
          <w:rFonts w:hint="eastAsia" w:asciiTheme="minorEastAsia" w:hAnsiTheme="minorEastAsia" w:eastAsiaTheme="minorEastAsia" w:cstheme="minorEastAsia"/>
          <w:sz w:val="24"/>
          <w:szCs w:val="24"/>
          <w:lang w:eastAsia="zh-CN"/>
        </w:rPr>
        <w:t>狠狠砸在病床上。</w:t>
      </w:r>
    </w:p>
    <w:p w14:paraId="61D0C2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国王：</w:t>
      </w:r>
      <w:r>
        <w:rPr>
          <w:rFonts w:hint="eastAsia" w:asciiTheme="minorEastAsia" w:hAnsiTheme="minorEastAsia" w:eastAsiaTheme="minorEastAsia" w:cstheme="minorEastAsia"/>
          <w:sz w:val="24"/>
          <w:szCs w:val="24"/>
          <w:lang w:val="en-US" w:eastAsia="zh-CN"/>
        </w:rPr>
        <w:t>代替你妹妹嫁给那个怪物，</w:t>
      </w:r>
      <w:r>
        <w:rPr>
          <w:rFonts w:hint="eastAsia" w:asciiTheme="minorEastAsia" w:hAnsiTheme="minorEastAsia" w:eastAsiaTheme="minorEastAsia" w:cstheme="minorEastAsia"/>
          <w:sz w:val="24"/>
          <w:szCs w:val="24"/>
          <w:lang w:eastAsia="zh-CN"/>
        </w:rPr>
        <w:t>伊索尔德。如果你拒绝，今晚医官就会停掉你母亲的药。</w:t>
      </w:r>
    </w:p>
    <w:p w14:paraId="36BB47E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△克洛伊躲在国王身后，用丝帕擦拭着硬挤出来的眼泪，装出楚楚可怜的模样。</w:t>
      </w:r>
    </w:p>
    <w:p w14:paraId="16136A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克洛伊：姐姐，求求你……我</w:t>
      </w:r>
      <w:r>
        <w:rPr>
          <w:rFonts w:hint="eastAsia" w:asciiTheme="minorEastAsia" w:hAnsiTheme="minorEastAsia" w:eastAsiaTheme="minorEastAsia" w:cstheme="minorEastAsia"/>
          <w:sz w:val="24"/>
          <w:szCs w:val="24"/>
          <w:lang w:val="en-US" w:eastAsia="zh-CN"/>
        </w:rPr>
        <w:t>太害怕了</w:t>
      </w:r>
      <w:r>
        <w:rPr>
          <w:rFonts w:hint="eastAsia" w:asciiTheme="minorEastAsia" w:hAnsiTheme="minorEastAsia" w:eastAsiaTheme="minorEastAsia" w:cstheme="minorEastAsia"/>
          <w:sz w:val="24"/>
          <w:szCs w:val="24"/>
          <w:lang w:eastAsia="zh-CN"/>
        </w:rPr>
        <w:t>……你那么坚强，一定</w:t>
      </w:r>
      <w:r>
        <w:rPr>
          <w:rFonts w:hint="eastAsia" w:asciiTheme="minorEastAsia" w:hAnsiTheme="minorEastAsia" w:eastAsiaTheme="minorEastAsia" w:cstheme="minorEastAsia"/>
          <w:sz w:val="24"/>
          <w:szCs w:val="24"/>
          <w:lang w:val="en-US" w:eastAsia="zh-CN"/>
        </w:rPr>
        <w:t>会</w:t>
      </w:r>
      <w:r>
        <w:rPr>
          <w:rFonts w:hint="eastAsia" w:asciiTheme="minorEastAsia" w:hAnsiTheme="minorEastAsia" w:eastAsiaTheme="minorEastAsia" w:cstheme="minorEastAsia"/>
          <w:sz w:val="24"/>
          <w:szCs w:val="24"/>
          <w:lang w:eastAsia="zh-CN"/>
        </w:rPr>
        <w:t>替我去的对吗？</w:t>
      </w:r>
    </w:p>
    <w:p w14:paraId="656C6F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△伊索尔德松开母亲的手，缓缓站直身体。她冷冷地扫过未婚夫的脸，目光最后锐利地刺向国王。</w:t>
      </w:r>
    </w:p>
    <w:p w14:paraId="3183A1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伊索尔德：我会嫁给那个野兽。</w:t>
      </w:r>
    </w:p>
    <w:p w14:paraId="2CBF5D7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△伊索尔德逼近国王，眼神爆发出绝境中的狠厉。</w:t>
      </w:r>
    </w:p>
    <w:p w14:paraId="50046B1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伊索尔德：但今晚，皇宫的大门必须为我敞开。从现在到黎明，我的身体和自由只属于我自己。敢拦我，王国就等着失去你们的祭品吧。</w:t>
      </w:r>
    </w:p>
    <w:p w14:paraId="37B248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闪回结束</w:t>
      </w:r>
    </w:p>
    <w:p w14:paraId="1EF3D0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画面聚焦到伊索尔德坚毅的脸上。</w:t>
      </w:r>
    </w:p>
    <w:p w14:paraId="39834D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Cut</w:t>
      </w:r>
    </w:p>
    <w:p w14:paraId="21A5EC9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00778B0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1-</w:t>
      </w:r>
      <w:r>
        <w:rPr>
          <w:rFonts w:hint="eastAsia" w:asciiTheme="minorEastAsia" w:hAnsiTheme="minorEastAsia" w:eastAsiaTheme="minorEastAsia" w:cstheme="minorEastAsia"/>
          <w:b/>
          <w:bCs/>
          <w:sz w:val="24"/>
          <w:szCs w:val="24"/>
          <w:lang w:val="en-US" w:eastAsia="zh-CN"/>
        </w:rPr>
        <w:t>3 酒馆</w:t>
      </w:r>
      <w:r>
        <w:rPr>
          <w:rFonts w:hint="eastAsia" w:asciiTheme="minorEastAsia" w:hAnsiTheme="minorEastAsia" w:eastAsiaTheme="minorEastAsia" w:cstheme="minorEastAsia"/>
          <w:b/>
          <w:bCs/>
          <w:sz w:val="24"/>
          <w:szCs w:val="24"/>
          <w:lang w:eastAsia="zh-CN"/>
        </w:rPr>
        <w:t>客房</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lang w:eastAsia="zh-CN"/>
        </w:rPr>
        <w:t>夜</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lang w:eastAsia="zh-CN"/>
        </w:rPr>
        <w:t>内</w:t>
      </w:r>
    </w:p>
    <w:p w14:paraId="764F4E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b/>
          <w:bCs/>
          <w:sz w:val="24"/>
          <w:szCs w:val="24"/>
          <w:lang w:eastAsia="zh-CN"/>
        </w:rPr>
        <w:t>人物：伊索尔德，维尔</w:t>
      </w:r>
    </w:p>
    <w:p w14:paraId="507E3C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Cut to</w:t>
      </w:r>
    </w:p>
    <w:p w14:paraId="259358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接伊索尔德的脸上扯出一抹冷笑。</w:t>
      </w:r>
    </w:p>
    <w:p w14:paraId="786E7B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伊索尔德：求你？你算什么东西。你只不过是我死前点的一道菜。</w:t>
      </w:r>
    </w:p>
    <w:p w14:paraId="6510ACF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△伊索尔德猛地抬手，一把死死揪住维尔的头发，用力向下一拽。维尔被迫低下头，伊索尔德仰起下巴，一口狠狠咬住他的下唇。血液瞬间在两人唇齿间弥漫。</w:t>
      </w:r>
    </w:p>
    <w:p w14:paraId="446372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△维尔吃痛皱眉的瞬间，伊索尔德膝盖猛地发力，狠狠顶向维尔的腹部。</w:t>
      </w:r>
    </w:p>
    <w:p w14:paraId="5C2C31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△维尔闷哼一声后退半步，膝盖弯曲撞上床沿，高大强壮的身躯仰面倒在老旧的木床上，床板发出一声沉闷的巨响。</w:t>
      </w:r>
    </w:p>
    <w:p w14:paraId="3539A7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伊索尔德(呼吸急促，眼神狂热且充满占有欲)：我的明天属于王国……也属于死亡。但是今晚……</w:t>
      </w:r>
    </w:p>
    <w:p w14:paraId="717BAF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△伊索尔德毫不犹豫地扑上去，修长的双腿直接跨坐在维尔结实有力的小腹上。她双手死死按住维尔的胸膛，居高临下地俯视他。</w:t>
      </w:r>
    </w:p>
    <w:p w14:paraId="7DE8AC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伊索尔德(霸道)：</w:t>
      </w:r>
      <w:r>
        <w:rPr>
          <w:rFonts w:hint="eastAsia" w:asciiTheme="minorEastAsia" w:hAnsiTheme="minorEastAsia" w:eastAsiaTheme="minorEastAsia" w:cstheme="minorEastAsia"/>
          <w:sz w:val="24"/>
          <w:szCs w:val="24"/>
          <w:lang w:val="en-US" w:eastAsia="zh-CN"/>
        </w:rPr>
        <w:t>只属于我自己。</w:t>
      </w:r>
    </w:p>
    <w:p w14:paraId="1C35AED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△伊索尔德抓住维尔的衬衣领口，用力撕开，</w:t>
      </w:r>
      <w:r>
        <w:rPr>
          <w:rFonts w:hint="eastAsia" w:asciiTheme="minorEastAsia" w:hAnsiTheme="minorEastAsia" w:eastAsiaTheme="minorEastAsia" w:cstheme="minorEastAsia"/>
          <w:sz w:val="24"/>
          <w:szCs w:val="24"/>
          <w:lang w:val="en-US" w:eastAsia="zh-CN"/>
        </w:rPr>
        <w:t>露出精壮的身材，健硕的胸肌，</w:t>
      </w:r>
      <w:r>
        <w:rPr>
          <w:rFonts w:hint="eastAsia" w:asciiTheme="minorEastAsia" w:hAnsiTheme="minorEastAsia" w:eastAsiaTheme="minorEastAsia" w:cstheme="minorEastAsia"/>
          <w:sz w:val="24"/>
          <w:szCs w:val="24"/>
          <w:lang w:eastAsia="zh-CN"/>
        </w:rPr>
        <w:t>扣子四处崩落。她俯下身，极具占有欲地吻住维尔的喉结，牙齿轻轻厮磨。</w:t>
      </w:r>
    </w:p>
    <w:p w14:paraId="4CBD471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维尔现实错愕，随后</w:t>
      </w:r>
      <w:r>
        <w:rPr>
          <w:rFonts w:hint="eastAsia" w:asciiTheme="minorEastAsia" w:hAnsiTheme="minorEastAsia" w:eastAsiaTheme="minorEastAsia" w:cstheme="minorEastAsia"/>
          <w:sz w:val="24"/>
          <w:szCs w:val="24"/>
          <w:lang w:eastAsia="zh-CN"/>
        </w:rPr>
        <w:t>发出一声低沉如野兽般的嘶吼粗糙的大手猛地从下方扣住伊索尔德的后脑勺，另一只手极具掌控欲地掐住她的大腿。</w:t>
      </w:r>
    </w:p>
    <w:p w14:paraId="1A35D3F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△两人的衣物在激烈的拉扯中被粗暴地撕裂。肉体碰撞的声音与窗外的雷雨声交织在一起。</w:t>
      </w:r>
    </w:p>
    <w:p w14:paraId="2D2EBE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△昏暗的光影中，特写两人紧密贴合、汗水交融的肌肤。</w:t>
      </w:r>
    </w:p>
    <w:p w14:paraId="0044EF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△伊索尔德视线死角——维尔那只紧紧抓着床沿、青筋暴起的手臂上，</w:t>
      </w:r>
      <w:r>
        <w:rPr>
          <w:rFonts w:hint="eastAsia" w:asciiTheme="minorEastAsia" w:hAnsiTheme="minorEastAsia" w:eastAsiaTheme="minorEastAsia" w:cstheme="minorEastAsia"/>
          <w:sz w:val="24"/>
          <w:szCs w:val="24"/>
          <w:lang w:val="en-US" w:eastAsia="zh-CN"/>
        </w:rPr>
        <w:t>一片片漆黑锋利的龙鳞</w:t>
      </w:r>
      <w:r>
        <w:rPr>
          <w:rFonts w:hint="eastAsia" w:asciiTheme="minorEastAsia" w:hAnsiTheme="minorEastAsia" w:eastAsiaTheme="minorEastAsia" w:cstheme="minorEastAsia"/>
          <w:sz w:val="24"/>
          <w:szCs w:val="24"/>
          <w:lang w:eastAsia="zh-CN"/>
        </w:rPr>
        <w:t>蔓延开来。</w:t>
      </w:r>
    </w:p>
    <w:p w14:paraId="23CFD4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特，维尔猛地睁开眼，暗金色的竖瞳点亮房间。</w:t>
      </w:r>
    </w:p>
    <w:p w14:paraId="69E399E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维尔咬牙发出野兽般的闷哼声，极度危险。</w:t>
      </w:r>
    </w:p>
    <w:p w14:paraId="0A87C66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伊索尔德：闭嘴……好好伺候我。</w:t>
      </w:r>
    </w:p>
    <w:p w14:paraId="31BE89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伊索尔德不耐烦的贴上了维尔的唇，</w:t>
      </w:r>
      <w:r>
        <w:rPr>
          <w:rFonts w:hint="eastAsia" w:asciiTheme="minorEastAsia" w:hAnsiTheme="minorEastAsia" w:eastAsiaTheme="minorEastAsia" w:cstheme="minorEastAsia"/>
          <w:sz w:val="24"/>
          <w:szCs w:val="24"/>
          <w:lang w:eastAsia="zh-CN"/>
        </w:rPr>
        <w:t>白皙的手臂环住维尔的肩膀，她温热的手掌无意间向下滑落，一把按在了维尔那条布满狰狞龙鳞的手臂上。</w:t>
      </w:r>
    </w:p>
    <w:p w14:paraId="6430A84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w:t>
      </w:r>
      <w:r>
        <w:rPr>
          <w:rFonts w:hint="eastAsia" w:asciiTheme="minorEastAsia" w:hAnsiTheme="minorEastAsia" w:eastAsiaTheme="minorEastAsia" w:cstheme="minorEastAsia"/>
          <w:sz w:val="24"/>
          <w:szCs w:val="24"/>
          <w:lang w:eastAsia="zh-CN"/>
        </w:rPr>
        <w:t>伊索尔德触碰到黑色鳞片时，狰狞的鳞片同退潮般迅速隐入</w:t>
      </w:r>
      <w:r>
        <w:rPr>
          <w:rFonts w:hint="eastAsia" w:asciiTheme="minorEastAsia" w:hAnsiTheme="minorEastAsia" w:eastAsiaTheme="minorEastAsia" w:cstheme="minorEastAsia"/>
          <w:sz w:val="24"/>
          <w:szCs w:val="24"/>
          <w:lang w:val="en-US" w:eastAsia="zh-CN"/>
        </w:rPr>
        <w:t>维尔</w:t>
      </w:r>
      <w:r>
        <w:rPr>
          <w:rFonts w:hint="eastAsia" w:asciiTheme="minorEastAsia" w:hAnsiTheme="minorEastAsia" w:eastAsiaTheme="minorEastAsia" w:cstheme="minorEastAsia"/>
          <w:sz w:val="24"/>
          <w:szCs w:val="24"/>
          <w:lang w:eastAsia="zh-CN"/>
        </w:rPr>
        <w:t>的皮肤之下，重新变回了人类的肌理。</w:t>
      </w:r>
    </w:p>
    <w:p w14:paraId="69DE9E1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w:t>
      </w:r>
      <w:r>
        <w:rPr>
          <w:rFonts w:hint="eastAsia" w:asciiTheme="minorEastAsia" w:hAnsiTheme="minorEastAsia" w:eastAsiaTheme="minorEastAsia" w:cstheme="minorEastAsia"/>
          <w:sz w:val="24"/>
          <w:szCs w:val="24"/>
          <w:lang w:eastAsia="zh-CN"/>
        </w:rPr>
        <w:t>的身体猛地僵住，</w:t>
      </w:r>
      <w:r>
        <w:rPr>
          <w:rFonts w:hint="eastAsia" w:asciiTheme="minorEastAsia" w:hAnsiTheme="minorEastAsia" w:eastAsiaTheme="minorEastAsia" w:cstheme="minorEastAsia"/>
          <w:sz w:val="24"/>
          <w:szCs w:val="24"/>
          <w:lang w:val="en-US" w:eastAsia="zh-CN"/>
        </w:rPr>
        <w:t>暗金色的瞳孔瞬间退去。</w:t>
      </w:r>
    </w:p>
    <w:p w14:paraId="181278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w:t>
      </w:r>
      <w:r>
        <w:rPr>
          <w:rFonts w:hint="eastAsia" w:asciiTheme="minorEastAsia" w:hAnsiTheme="minorEastAsia" w:eastAsiaTheme="minorEastAsia" w:cstheme="minorEastAsia"/>
          <w:sz w:val="24"/>
          <w:szCs w:val="24"/>
          <w:lang w:eastAsia="zh-CN"/>
        </w:rPr>
        <w:t>看着怀里因为疲惫而趴在他胸口微微喘息的伊索尔德，</w:t>
      </w:r>
      <w:r>
        <w:rPr>
          <w:rFonts w:hint="eastAsia" w:asciiTheme="minorEastAsia" w:hAnsiTheme="minorEastAsia" w:eastAsiaTheme="minorEastAsia" w:cstheme="minorEastAsia"/>
          <w:sz w:val="24"/>
          <w:szCs w:val="24"/>
          <w:lang w:val="en-US" w:eastAsia="zh-CN"/>
        </w:rPr>
        <w:t>满是</w:t>
      </w:r>
      <w:r>
        <w:rPr>
          <w:rFonts w:hint="eastAsia" w:asciiTheme="minorEastAsia" w:hAnsiTheme="minorEastAsia" w:eastAsiaTheme="minorEastAsia" w:cstheme="minorEastAsia"/>
          <w:sz w:val="24"/>
          <w:szCs w:val="24"/>
          <w:lang w:eastAsia="zh-CN"/>
        </w:rPr>
        <w:t>不可置信，以及深深的迷恋。</w:t>
      </w:r>
    </w:p>
    <w:p w14:paraId="50CBF0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维尔</w:t>
      </w:r>
      <w:r>
        <w:rPr>
          <w:rFonts w:hint="eastAsia" w:asciiTheme="minorEastAsia" w:hAnsiTheme="minorEastAsia" w:eastAsiaTheme="minorEastAsia" w:cstheme="minorEastAsia"/>
          <w:sz w:val="24"/>
          <w:szCs w:val="24"/>
          <w:lang w:eastAsia="zh-CN"/>
        </w:rPr>
        <w:t xml:space="preserve"> (OS )：诅咒……竟然平息了。他们到底……把怎样一个女人送上了我的床？</w:t>
      </w:r>
    </w:p>
    <w:p w14:paraId="0275517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△闪电划破夜空，照亮了床榻上两具充满力量张力与情欲纠缠的肉体。</w:t>
      </w:r>
    </w:p>
    <w:p w14:paraId="10586AE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15B776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第二集</w:t>
      </w:r>
    </w:p>
    <w:p w14:paraId="6D7353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 xml:space="preserve">2-1 黑色城堡大门外 </w:t>
      </w:r>
      <w:r>
        <w:rPr>
          <w:rFonts w:hint="eastAsia" w:asciiTheme="minorEastAsia" w:hAnsiTheme="minorEastAsia" w:eastAsiaTheme="minorEastAsia" w:cstheme="minorEastAsia"/>
          <w:b/>
          <w:bCs/>
          <w:sz w:val="24"/>
          <w:szCs w:val="24"/>
          <w:lang w:val="en-US" w:eastAsia="zh-CN"/>
        </w:rPr>
        <w:t>日</w:t>
      </w:r>
      <w:r>
        <w:rPr>
          <w:rFonts w:hint="eastAsia" w:asciiTheme="minorEastAsia" w:hAnsiTheme="minorEastAsia" w:eastAsiaTheme="minorEastAsia" w:cstheme="minorEastAsia"/>
          <w:b/>
          <w:bCs/>
          <w:sz w:val="24"/>
          <w:szCs w:val="24"/>
          <w:lang w:eastAsia="zh-CN"/>
        </w:rPr>
        <w:t xml:space="preserve"> 外</w:t>
      </w:r>
    </w:p>
    <w:p w14:paraId="79E40A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人物：伊索尔德、哈德伦、克洛伊（表妹）</w:t>
      </w:r>
    </w:p>
    <w:p w14:paraId="74F71D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高耸的黑色城堡大门外，</w:t>
      </w:r>
      <w:r>
        <w:rPr>
          <w:rFonts w:hint="eastAsia" w:asciiTheme="minorEastAsia" w:hAnsiTheme="minorEastAsia" w:eastAsiaTheme="minorEastAsia" w:cstheme="minorEastAsia"/>
          <w:sz w:val="24"/>
          <w:szCs w:val="24"/>
          <w:lang w:eastAsia="zh-CN"/>
        </w:rPr>
        <w:t>狂风吹动马车的布帘。伊索尔德走下马车，血色长裙拖在灰色的泥土上。</w:t>
      </w:r>
    </w:p>
    <w:p w14:paraId="21626A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△哈德伦大步上前，一把拽过伊索尔德的左手，撸下她食指上的王国戒指。</w:t>
      </w:r>
    </w:p>
    <w:p w14:paraId="5C68E1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哈德伦：你被剥夺了皇室头衔。从现在起，你只是一个用来送死的祭品。</w:t>
      </w:r>
    </w:p>
    <w:p w14:paraId="6CC3FA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△克洛伊站在哈德伦身旁，用丝帕捂着嘴轻笑。</w:t>
      </w:r>
    </w:p>
    <w:p w14:paraId="606F478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克洛伊：可怜的伊索尔德。龙族领主只会把肮脏的祭品撕成碎片。我会记得派人来替你收尸的。</w:t>
      </w:r>
    </w:p>
    <w:p w14:paraId="54F4FDE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△伊索尔德手腕翻转，猛地挣脱哈德伦的钳制。</w:t>
      </w:r>
    </w:p>
    <w:p w14:paraId="6AE16E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向前逼近一步，哈德伦与克洛伊下意识后退。</w:t>
      </w:r>
    </w:p>
    <w:p w14:paraId="4AF4AA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伊索尔德：一个用未婚妻换取苟活的懦夫，和一个只配捡破烂的婊子。你们俩还真是绝配。</w:t>
      </w:r>
    </w:p>
    <w:p w14:paraId="6F7346C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△伊索尔德越过两人，转身。</w:t>
      </w:r>
    </w:p>
    <w:p w14:paraId="7B95A84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△沉重的黑色城门缓缓推开。伊索尔德没有回头，独自迈过高高的门槛，步入城堡。</w:t>
      </w:r>
    </w:p>
    <w:p w14:paraId="4CB8D1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 xml:space="preserve">Cut </w:t>
      </w:r>
    </w:p>
    <w:p w14:paraId="64ECDCA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0B88D05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Cut to</w:t>
      </w:r>
    </w:p>
    <w:p w14:paraId="7D5B89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 xml:space="preserve">2-2 龙堡大宴会厅 </w:t>
      </w:r>
      <w:r>
        <w:rPr>
          <w:rFonts w:hint="eastAsia" w:asciiTheme="minorEastAsia" w:hAnsiTheme="minorEastAsia" w:eastAsiaTheme="minorEastAsia" w:cstheme="minorEastAsia"/>
          <w:b/>
          <w:bCs/>
          <w:sz w:val="24"/>
          <w:szCs w:val="24"/>
          <w:lang w:val="en-US" w:eastAsia="zh-CN"/>
        </w:rPr>
        <w:t>日</w:t>
      </w:r>
      <w:r>
        <w:rPr>
          <w:rFonts w:hint="eastAsia" w:asciiTheme="minorEastAsia" w:hAnsiTheme="minorEastAsia" w:eastAsiaTheme="minorEastAsia" w:cstheme="minorEastAsia"/>
          <w:b/>
          <w:bCs/>
          <w:sz w:val="24"/>
          <w:szCs w:val="24"/>
          <w:lang w:eastAsia="zh-CN"/>
        </w:rPr>
        <w:t xml:space="preserve"> 内 </w:t>
      </w:r>
    </w:p>
    <w:p w14:paraId="53D3A91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b/>
          <w:bCs/>
          <w:sz w:val="24"/>
          <w:szCs w:val="24"/>
          <w:lang w:eastAsia="zh-CN"/>
        </w:rPr>
        <w:t>人物：伊索尔德、</w:t>
      </w:r>
      <w:r>
        <w:rPr>
          <w:rFonts w:hint="eastAsia" w:asciiTheme="minorEastAsia" w:hAnsiTheme="minorEastAsia" w:eastAsiaTheme="minorEastAsia" w:cstheme="minorEastAsia"/>
          <w:b/>
          <w:bCs/>
          <w:sz w:val="24"/>
          <w:szCs w:val="24"/>
          <w:lang w:val="en-US" w:eastAsia="zh-CN"/>
        </w:rPr>
        <w:t>维尔、</w:t>
      </w:r>
      <w:r>
        <w:rPr>
          <w:rFonts w:hint="eastAsia" w:asciiTheme="minorEastAsia" w:hAnsiTheme="minorEastAsia" w:eastAsiaTheme="minorEastAsia" w:cstheme="minorEastAsia"/>
          <w:b/>
          <w:bCs/>
          <w:sz w:val="24"/>
          <w:szCs w:val="24"/>
          <w:lang w:eastAsia="zh-CN"/>
        </w:rPr>
        <w:t>艾拉拉（女反）、新娘候选人们</w:t>
      </w:r>
      <w:r>
        <w:rPr>
          <w:rFonts w:hint="eastAsia" w:asciiTheme="minorEastAsia" w:hAnsiTheme="minorEastAsia" w:eastAsiaTheme="minorEastAsia" w:cstheme="minorEastAsia"/>
          <w:sz w:val="24"/>
          <w:szCs w:val="24"/>
          <w:lang w:eastAsia="zh-CN"/>
        </w:rPr>
        <w:t xml:space="preserve"> </w:t>
      </w:r>
    </w:p>
    <w:p w14:paraId="5C8BD6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 xml:space="preserve">△伊索尔德步入黑色大理石回廊。 </w:t>
      </w:r>
    </w:p>
    <w:p w14:paraId="6E152C9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△艾拉拉带着七八个穿着暴露丝绸的女人，立刻上前将她团团围住，拦住了去路。</w:t>
      </w:r>
    </w:p>
    <w:p w14:paraId="24E1A9E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艾拉拉：看看是谁来了。被自己亲生父亲当成交易筹码、换取几天和平的弃子公主。</w:t>
      </w:r>
    </w:p>
    <w:p w14:paraId="4A55E49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△旁边的新娘候选人掩嘴嗤笑。</w:t>
      </w:r>
    </w:p>
    <w:p w14:paraId="0E95851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艾拉拉：一个脆弱无能的人类，家里还有一个快死的老妈。你以为你是来当新娘的？你只是</w:t>
      </w:r>
      <w:r>
        <w:rPr>
          <w:rFonts w:hint="eastAsia" w:asciiTheme="minorEastAsia" w:hAnsiTheme="minorEastAsia" w:eastAsiaTheme="minorEastAsia" w:cstheme="minorEastAsia"/>
          <w:sz w:val="24"/>
          <w:szCs w:val="24"/>
          <w:lang w:val="en-US" w:eastAsia="zh-CN"/>
        </w:rPr>
        <w:t>王的玩物罢了。</w:t>
      </w:r>
    </w:p>
    <w:p w14:paraId="01D3810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抬起手，将白手帕随手丢进旁边的火盆里，火光映亮了</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的美艳脸庞。</w:t>
      </w:r>
    </w:p>
    <w:p w14:paraId="50CC00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w:t>
      </w:r>
      <w:r>
        <w:rPr>
          <w:rFonts w:hint="eastAsia" w:asciiTheme="minorEastAsia" w:hAnsiTheme="minorEastAsia" w:eastAsiaTheme="minorEastAsia" w:cstheme="minorEastAsia"/>
          <w:sz w:val="24"/>
          <w:szCs w:val="24"/>
          <w:lang w:val="en-US" w:eastAsia="zh-CN"/>
        </w:rPr>
        <w:t>玩具，</w:t>
      </w:r>
      <w:r>
        <w:rPr>
          <w:rFonts w:hint="eastAsia" w:asciiTheme="minorEastAsia" w:hAnsiTheme="minorEastAsia" w:eastAsiaTheme="minorEastAsia" w:cstheme="minorEastAsia"/>
          <w:sz w:val="24"/>
          <w:szCs w:val="24"/>
          <w:lang w:eastAsia="zh-CN"/>
        </w:rPr>
        <w:t>也许吧。但我流着皇室的血，是堂堂正正走进这扇大门的。</w:t>
      </w:r>
    </w:p>
    <w:p w14:paraId="0FF54EE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△伊索尔德轻蔑地扫视了众人廉价的装扮。</w:t>
      </w:r>
    </w:p>
    <w:p w14:paraId="22115D5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伊索尔德：看看你们。穿着廉价的丝绸，像发情的野狗一样乞求一个怪物的注意。我才是名正言顺的王冠新娘。跟我说话，记得低头。</w:t>
      </w:r>
    </w:p>
    <w:p w14:paraId="5C8ADDB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△艾拉拉胸口剧烈起伏，指着伊索尔德的鼻子，咬牙切齿。</w:t>
      </w:r>
    </w:p>
    <w:p w14:paraId="3A398B2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艾拉拉：你这个傲慢的贱人！今晚你就会第一个被送到他的床上，我等着听你的悲鸣！</w:t>
      </w:r>
    </w:p>
    <w:p w14:paraId="7B59856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△“吼——！”极具穿透力的龙啸炸响！大殿沉重的</w:t>
      </w:r>
      <w:r>
        <w:rPr>
          <w:rFonts w:hint="eastAsia" w:asciiTheme="minorEastAsia" w:hAnsiTheme="minorEastAsia" w:eastAsiaTheme="minorEastAsia" w:cstheme="minorEastAsia"/>
          <w:sz w:val="24"/>
          <w:szCs w:val="24"/>
          <w:lang w:val="en-US" w:eastAsia="zh-CN"/>
        </w:rPr>
        <w:t>大门</w:t>
      </w:r>
      <w:r>
        <w:rPr>
          <w:rFonts w:hint="eastAsia" w:asciiTheme="minorEastAsia" w:hAnsiTheme="minorEastAsia" w:eastAsiaTheme="minorEastAsia" w:cstheme="minorEastAsia"/>
          <w:sz w:val="24"/>
          <w:szCs w:val="24"/>
          <w:lang w:eastAsia="zh-CN"/>
        </w:rPr>
        <w:t>“砰”地</w:t>
      </w:r>
      <w:r>
        <w:rPr>
          <w:rFonts w:hint="eastAsia" w:asciiTheme="minorEastAsia" w:hAnsiTheme="minorEastAsia" w:eastAsiaTheme="minorEastAsia" w:cstheme="minorEastAsia"/>
          <w:sz w:val="24"/>
          <w:szCs w:val="24"/>
          <w:lang w:val="en-US" w:eastAsia="zh-CN"/>
        </w:rPr>
        <w:t>打开</w:t>
      </w:r>
      <w:r>
        <w:rPr>
          <w:rFonts w:hint="eastAsia" w:asciiTheme="minorEastAsia" w:hAnsiTheme="minorEastAsia" w:eastAsiaTheme="minorEastAsia" w:cstheme="minorEastAsia"/>
          <w:sz w:val="24"/>
          <w:szCs w:val="24"/>
          <w:lang w:eastAsia="zh-CN"/>
        </w:rPr>
        <w:t>。</w:t>
      </w:r>
    </w:p>
    <w:p w14:paraId="760C21C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维尔：一个人类新娘，竟敢在我城堡发号施令。</w:t>
      </w:r>
    </w:p>
    <w:p w14:paraId="3905F97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龙化的维尔大步走来，气势十足。</w:t>
      </w:r>
    </w:p>
    <w:p w14:paraId="1E90D69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△艾拉拉和所有新娘候选人瞬间尖叫出声。她们双腿发软，齐刷刷地跪伏在地，额头死死贴着冰冷的大理石地面，浑身发抖。</w:t>
      </w:r>
    </w:p>
    <w:p w14:paraId="567EAA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w:t>
      </w:r>
      <w:r>
        <w:rPr>
          <w:rFonts w:hint="eastAsia" w:asciiTheme="minorEastAsia" w:hAnsiTheme="minorEastAsia" w:eastAsiaTheme="minorEastAsia" w:cstheme="minorEastAsia"/>
          <w:sz w:val="24"/>
          <w:szCs w:val="24"/>
          <w:lang w:val="en-US" w:eastAsia="zh-CN"/>
        </w:rPr>
        <w:t>独自站在原地，</w:t>
      </w:r>
      <w:r>
        <w:rPr>
          <w:rFonts w:hint="eastAsia" w:asciiTheme="minorEastAsia" w:hAnsiTheme="minorEastAsia" w:eastAsiaTheme="minorEastAsia" w:cstheme="minorEastAsia"/>
          <w:sz w:val="24"/>
          <w:szCs w:val="24"/>
          <w:lang w:eastAsia="zh-CN"/>
        </w:rPr>
        <w:t>脊背笔直。</w:t>
      </w:r>
    </w:p>
    <w:p w14:paraId="7DFF35B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伊索尔德：身为王，却无法平息自己的后宫，难怪你需要一个正统王室的新娘。</w:t>
      </w:r>
    </w:p>
    <w:p w14:paraId="22A7C4D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维尔迈步走向王座，看也不看身后的伊索尔德。</w:t>
      </w:r>
    </w:p>
    <w:p w14:paraId="3C1816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维尔：</w:t>
      </w:r>
      <w:r>
        <w:rPr>
          <w:rFonts w:hint="eastAsia" w:asciiTheme="minorEastAsia" w:hAnsiTheme="minorEastAsia" w:eastAsiaTheme="minorEastAsia" w:cstheme="minorEastAsia"/>
          <w:sz w:val="24"/>
          <w:szCs w:val="24"/>
          <w:lang w:eastAsia="zh-CN"/>
        </w:rPr>
        <w:t>克洛伊……人类国王那颗珍贵的明珠。</w:t>
      </w:r>
    </w:p>
    <w:p w14:paraId="5C33C51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△维尔嘴角勾起一抹残忍的冷笑，手指敲击着扶手。</w:t>
      </w:r>
    </w:p>
    <w:p w14:paraId="03E7604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维尔：还站得住？我倒要看看，等我把你撕成碎片的时候，你还能不能保持这份傲慢。</w:t>
      </w:r>
    </w:p>
    <w:p w14:paraId="04838C4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维尔手指敲打着王座扶手，慢慢转过身，对上伊索尔德的脸。</w:t>
      </w:r>
    </w:p>
    <w:p w14:paraId="6CE253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微微扬起下巴。</w:t>
      </w:r>
    </w:p>
    <w:p w14:paraId="0E40D01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△维尔敲击扶手的手指猛地僵住。</w:t>
      </w:r>
    </w:p>
    <w:p w14:paraId="10C1FEC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△特写：维尔暗金色的竖瞳骤然收缩到了极点。脸颊上的黑色鳞片剧烈颤抖。</w:t>
      </w:r>
    </w:p>
    <w:p w14:paraId="11276FB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w:t>
      </w:r>
      <w:r>
        <w:rPr>
          <w:rFonts w:hint="eastAsia" w:asciiTheme="minorEastAsia" w:hAnsiTheme="minorEastAsia" w:eastAsiaTheme="minorEastAsia" w:cstheme="minorEastAsia"/>
          <w:sz w:val="24"/>
          <w:szCs w:val="24"/>
          <w:lang w:eastAsia="zh-CN"/>
        </w:rPr>
        <w:t>的视线死死锁定伊索尔德的脸，随后立刻下移，落在了她锁骨边缘</w:t>
      </w:r>
      <w:r>
        <w:rPr>
          <w:rFonts w:hint="eastAsia" w:asciiTheme="minorEastAsia" w:hAnsiTheme="minorEastAsia" w:eastAsiaTheme="minorEastAsia" w:cstheme="minorEastAsia"/>
          <w:sz w:val="24"/>
          <w:szCs w:val="24"/>
          <w:lang w:val="en-US" w:eastAsia="zh-CN"/>
        </w:rPr>
        <w:t>激烈的咬痕上。</w:t>
      </w:r>
    </w:p>
    <w:p w14:paraId="3D8DB7C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维尔（os）：</w:t>
      </w:r>
      <w:r>
        <w:rPr>
          <w:rFonts w:hint="eastAsia" w:asciiTheme="minorEastAsia" w:hAnsiTheme="minorEastAsia" w:eastAsiaTheme="minorEastAsia" w:cstheme="minorEastAsia"/>
          <w:sz w:val="24"/>
          <w:szCs w:val="24"/>
          <w:lang w:eastAsia="zh-CN"/>
        </w:rPr>
        <w:t>怎么会是她？！昨晚那个女人？！</w:t>
      </w:r>
    </w:p>
    <w:p w14:paraId="710B3D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w:t>
      </w:r>
      <w:r>
        <w:rPr>
          <w:rFonts w:hint="eastAsia" w:asciiTheme="minorEastAsia" w:hAnsiTheme="minorEastAsia" w:eastAsiaTheme="minorEastAsia" w:cstheme="minorEastAsia"/>
          <w:sz w:val="24"/>
          <w:szCs w:val="24"/>
          <w:lang w:eastAsia="zh-CN"/>
        </w:rPr>
        <w:t>抬起那只覆满黑鳞的右手，在自己身旁更高一阶台阶上的空椅子上，用力敲了两下。（</w:t>
      </w:r>
      <w:r>
        <w:rPr>
          <w:rFonts w:hint="eastAsia" w:asciiTheme="minorEastAsia" w:hAnsiTheme="minorEastAsia" w:eastAsiaTheme="minorEastAsia" w:cstheme="minorEastAsia"/>
          <w:sz w:val="24"/>
          <w:szCs w:val="24"/>
          <w:lang w:val="en-US" w:eastAsia="zh-CN"/>
        </w:rPr>
        <w:t>象征王后的位置）</w:t>
      </w:r>
    </w:p>
    <w:p w14:paraId="785B862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△“叩，叩。”声音在大殿内回荡。</w:t>
      </w:r>
    </w:p>
    <w:p w14:paraId="070E9CE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维尔：上来，王的伴侣应该坐在这里迎接朝拜。</w:t>
      </w:r>
    </w:p>
    <w:p w14:paraId="607427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△伊索尔德无视跪满一地的</w:t>
      </w:r>
      <w:r>
        <w:rPr>
          <w:rFonts w:hint="eastAsia" w:asciiTheme="minorEastAsia" w:hAnsiTheme="minorEastAsia" w:eastAsiaTheme="minorEastAsia" w:cstheme="minorEastAsia"/>
          <w:sz w:val="24"/>
          <w:szCs w:val="24"/>
          <w:lang w:val="en-US" w:eastAsia="zh-CN"/>
        </w:rPr>
        <w:t>众</w:t>
      </w:r>
      <w:r>
        <w:rPr>
          <w:rFonts w:hint="eastAsia" w:asciiTheme="minorEastAsia" w:hAnsiTheme="minorEastAsia" w:eastAsiaTheme="minorEastAsia" w:cstheme="minorEastAsia"/>
          <w:sz w:val="24"/>
          <w:szCs w:val="24"/>
          <w:lang w:eastAsia="zh-CN"/>
        </w:rPr>
        <w:t>人，径直走上高台阶梯。</w:t>
      </w:r>
    </w:p>
    <w:p w14:paraId="3FD21B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伊索尔德大方坐在王位上，俯视着跪拜的艾拉拉等人。</w:t>
      </w:r>
    </w:p>
    <w:p w14:paraId="29BDC1E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艾拉拉低下头，面容嫉妒的扭曲。</w:t>
      </w:r>
    </w:p>
    <w:p w14:paraId="0C6572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艾拉拉（os）：婊子，今晚等着在他的床上被撕碎吧。</w:t>
      </w:r>
    </w:p>
    <w:p w14:paraId="145BE3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27DA74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4EB35D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第三集</w:t>
      </w:r>
    </w:p>
    <w:p w14:paraId="0BEF0060">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ascii="宋体" w:hAnsi="宋体" w:eastAsia="宋体" w:cs="宋体"/>
          <w:b/>
          <w:bCs/>
          <w:sz w:val="24"/>
          <w:szCs w:val="24"/>
        </w:rPr>
        <w:t>3-1 龙堡露台 夜 外</w:t>
      </w:r>
      <w:r>
        <w:rPr>
          <w:rFonts w:ascii="宋体" w:hAnsi="宋体" w:eastAsia="宋体" w:cs="宋体"/>
          <w:sz w:val="24"/>
          <w:szCs w:val="24"/>
        </w:rPr>
        <w:t xml:space="preserve"> </w:t>
      </w:r>
    </w:p>
    <w:p w14:paraId="7D9DA76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eastAsia="宋体" w:cs="宋体"/>
          <w:sz w:val="24"/>
          <w:szCs w:val="24"/>
          <w:lang w:val="en-US"/>
        </w:rPr>
      </w:pPr>
      <w:r>
        <w:rPr>
          <w:rFonts w:ascii="宋体" w:hAnsi="宋体" w:eastAsia="宋体" w:cs="宋体"/>
          <w:sz w:val="24"/>
          <w:szCs w:val="24"/>
        </w:rPr>
        <w:t>人物：维尔</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侍卫</w:t>
      </w:r>
    </w:p>
    <w:p w14:paraId="229F1B93">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ascii="宋体" w:hAnsi="宋体" w:eastAsia="宋体" w:cs="宋体"/>
          <w:sz w:val="24"/>
          <w:szCs w:val="24"/>
        </w:rPr>
        <w:t xml:space="preserve">△夜风呼啸，冷月高悬。维尔负手立于高高的露台边缘。 </w:t>
      </w:r>
    </w:p>
    <w:p w14:paraId="3B8CF39F">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ascii="宋体" w:hAnsi="宋体" w:eastAsia="宋体" w:cs="宋体"/>
          <w:sz w:val="24"/>
          <w:szCs w:val="24"/>
        </w:rPr>
        <w:t>△</w:t>
      </w:r>
      <w:r>
        <w:rPr>
          <w:rFonts w:hint="eastAsia" w:ascii="宋体" w:hAnsi="宋体" w:eastAsia="宋体" w:cs="宋体"/>
          <w:sz w:val="24"/>
          <w:szCs w:val="24"/>
          <w:lang w:val="en-US" w:eastAsia="zh-CN"/>
        </w:rPr>
        <w:t>侍卫</w:t>
      </w:r>
      <w:r>
        <w:rPr>
          <w:rFonts w:ascii="宋体" w:hAnsi="宋体" w:eastAsia="宋体" w:cs="宋体"/>
          <w:sz w:val="24"/>
          <w:szCs w:val="24"/>
        </w:rPr>
        <w:t xml:space="preserve">悄无声息地出现在维尔身后，单膝跪地。 </w:t>
      </w:r>
    </w:p>
    <w:p w14:paraId="23E0D5C4">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hint="eastAsia" w:ascii="宋体" w:hAnsi="宋体" w:eastAsia="宋体" w:cs="宋体"/>
          <w:sz w:val="24"/>
          <w:szCs w:val="24"/>
          <w:lang w:val="en-US" w:eastAsia="zh-CN"/>
        </w:rPr>
        <w:t>侍卫</w:t>
      </w:r>
      <w:r>
        <w:rPr>
          <w:rFonts w:ascii="宋体" w:hAnsi="宋体" w:eastAsia="宋体" w:cs="宋体"/>
          <w:sz w:val="24"/>
          <w:szCs w:val="24"/>
        </w:rPr>
        <w:t>：领主大人，此刻在您房里的新娘不是约定好的公主，而是替嫁的弃女，伊索尔德。</w:t>
      </w:r>
    </w:p>
    <w:p w14:paraId="20E7A803">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ascii="宋体" w:hAnsi="宋体" w:eastAsia="宋体" w:cs="宋体"/>
          <w:sz w:val="24"/>
          <w:szCs w:val="24"/>
        </w:rPr>
        <w:t>△维尔眼神微微一动，嘴角勾起一抹玩味的冷笑。</w:t>
      </w:r>
    </w:p>
    <w:p w14:paraId="7712E419">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ascii="宋体" w:hAnsi="宋体" w:eastAsia="宋体" w:cs="宋体"/>
          <w:sz w:val="24"/>
          <w:szCs w:val="24"/>
        </w:rPr>
        <w:t>维尔 ：在婚前最后一夜跑去买春，却连自己睡的是龙族领主都不知道的女人……</w:t>
      </w:r>
    </w:p>
    <w:p w14:paraId="0EDD36C6">
      <w:pPr>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ascii="宋体" w:hAnsi="宋体" w:eastAsia="宋体" w:cs="宋体"/>
          <w:sz w:val="24"/>
          <w:szCs w:val="24"/>
        </w:rPr>
        <w:t>维尔 ：在酒馆，我差点因为诅咒失控龙化的时候，她的触碰竟然缓解了它。有点意思。我倒要看看，这只小野猫想玩什么把戏。</w:t>
      </w:r>
    </w:p>
    <w:p w14:paraId="762FA6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ascii="宋体" w:hAnsi="宋体" w:eastAsia="宋体" w:cs="宋体"/>
          <w:sz w:val="24"/>
          <w:szCs w:val="24"/>
        </w:rPr>
        <w:t xml:space="preserve"> △维尔转身，大步流星地朝着婚房的方向走去。</w:t>
      </w:r>
    </w:p>
    <w:p w14:paraId="617C486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p>
    <w:p w14:paraId="6449E60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3-</w:t>
      </w: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eastAsia="zh-CN"/>
        </w:rPr>
        <w:t xml:space="preserve"> 龙堡婚房 夜 内</w:t>
      </w:r>
    </w:p>
    <w:p w14:paraId="28E1F66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人物：伊索尔德、维尔</w:t>
      </w:r>
    </w:p>
    <w:p w14:paraId="02ED13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△沉重的橡木门被“砰”地一声一脚踹开。</w:t>
      </w:r>
    </w:p>
    <w:p w14:paraId="19E5120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△维尔（龙形态）大步迈入房间。他强壮的手臂横抱着伊索尔德，半张覆盖着黑色龙鳞的脸上充满着不容拒绝的侵略性。</w:t>
      </w:r>
    </w:p>
    <w:p w14:paraId="16B42D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△维尔走到床边，双手一松，将伊索尔德重重地扔在宽大的婚床上。</w:t>
      </w:r>
    </w:p>
    <w:p w14:paraId="429DC42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△伊索尔德还没来得及起身，维尔高大沉重的身躯已经压迫而上，将她牢牢禁锢。</w:t>
      </w:r>
    </w:p>
    <w:p w14:paraId="7A572D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△维尔粗暴地扯开她领口的丝绸，急切地低下头，想要索取更多，试图找回昨晚那种令人上瘾的狂热触感。</w:t>
      </w:r>
    </w:p>
    <w:p w14:paraId="05221EE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躺在床上，任由衣服滑落，</w:t>
      </w:r>
      <w:r>
        <w:rPr>
          <w:rFonts w:hint="eastAsia" w:asciiTheme="minorEastAsia" w:hAnsiTheme="minorEastAsia" w:eastAsiaTheme="minorEastAsia" w:cstheme="minorEastAsia"/>
          <w:sz w:val="24"/>
          <w:szCs w:val="24"/>
          <w:lang w:val="en-US" w:eastAsia="zh-CN"/>
        </w:rPr>
        <w:t>毫无动作，双眼</w:t>
      </w:r>
      <w:r>
        <w:rPr>
          <w:rFonts w:hint="eastAsia" w:asciiTheme="minorEastAsia" w:hAnsiTheme="minorEastAsia" w:eastAsiaTheme="minorEastAsia" w:cstheme="minorEastAsia"/>
          <w:sz w:val="24"/>
          <w:szCs w:val="24"/>
          <w:lang w:eastAsia="zh-CN"/>
        </w:rPr>
        <w:t>盯着天花板，死水一潭。</w:t>
      </w:r>
    </w:p>
    <w:p w14:paraId="498163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△维尔的动作僵在半空。他敏锐地察觉到了身下女人的死寂。</w:t>
      </w:r>
    </w:p>
    <w:p w14:paraId="4DAC72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维尔</w:t>
      </w:r>
      <w:r>
        <w:rPr>
          <w:rFonts w:hint="eastAsia" w:asciiTheme="minorEastAsia" w:hAnsiTheme="minorEastAsia" w:eastAsiaTheme="minorEastAsia" w:cstheme="minorEastAsia"/>
          <w:sz w:val="24"/>
          <w:szCs w:val="24"/>
          <w:lang w:eastAsia="zh-CN"/>
        </w:rPr>
        <w:t xml:space="preserve"> (OS)：她怎么回事？昨晚在我身下明明像只野猫，现在却像具尸体？</w:t>
      </w:r>
    </w:p>
    <w:p w14:paraId="3CF1D8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△维尔直起身子，捏住</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的下巴，冷酷地嘲讽。</w:t>
      </w:r>
    </w:p>
    <w:p w14:paraId="0559F49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维尔：怎么了？高贵的公主殿下，是被怪物吓得连动都不敢动了吗？</w:t>
      </w:r>
    </w:p>
    <w:p w14:paraId="6B87831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△伊索尔德缓慢地从床上坐直身子，表情平淡，大大方方地展示着自己半裸的白皙春光，平静地看着维尔。</w:t>
      </w:r>
    </w:p>
    <w:p w14:paraId="705248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伊索尔德：反正您只是需要一个供您发泄欲的肉体，有没有心，又如何呢？</w:t>
      </w:r>
    </w:p>
    <w:p w14:paraId="4421AD0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w:t>
      </w:r>
      <w:r>
        <w:rPr>
          <w:rFonts w:hint="eastAsia" w:asciiTheme="minorEastAsia" w:hAnsiTheme="minorEastAsia" w:eastAsiaTheme="minorEastAsia" w:cstheme="minorEastAsia"/>
          <w:sz w:val="24"/>
          <w:szCs w:val="24"/>
          <w:lang w:val="en-US" w:eastAsia="zh-CN"/>
        </w:rPr>
        <w:t>恼火的看着伊索尔德</w:t>
      </w:r>
      <w:r>
        <w:rPr>
          <w:rFonts w:hint="eastAsia" w:asciiTheme="minorEastAsia" w:hAnsiTheme="minorEastAsia" w:eastAsiaTheme="minorEastAsia" w:cstheme="minorEastAsia"/>
          <w:sz w:val="24"/>
          <w:szCs w:val="24"/>
          <w:lang w:eastAsia="zh-CN"/>
        </w:rPr>
        <w:t>这副死气沉沉的模样。</w:t>
      </w:r>
    </w:p>
    <w:p w14:paraId="68B8C74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维尔（os）：</w:t>
      </w:r>
      <w:r>
        <w:rPr>
          <w:rFonts w:hint="eastAsia" w:asciiTheme="minorEastAsia" w:hAnsiTheme="minorEastAsia" w:eastAsiaTheme="minorEastAsia" w:cstheme="minorEastAsia"/>
          <w:sz w:val="24"/>
          <w:szCs w:val="24"/>
          <w:lang w:eastAsia="zh-CN"/>
        </w:rPr>
        <w:t>只看外表的肤浅女人！对着</w:t>
      </w:r>
      <w:r>
        <w:rPr>
          <w:rFonts w:hint="eastAsia" w:asciiTheme="minorEastAsia" w:hAnsiTheme="minorEastAsia" w:eastAsiaTheme="minorEastAsia" w:cstheme="minorEastAsia"/>
          <w:sz w:val="24"/>
          <w:szCs w:val="24"/>
          <w:lang w:val="en-US" w:eastAsia="zh-CN"/>
        </w:rPr>
        <w:t>长着</w:t>
      </w:r>
      <w:r>
        <w:rPr>
          <w:rFonts w:hint="eastAsia" w:asciiTheme="minorEastAsia" w:hAnsiTheme="minorEastAsia" w:eastAsiaTheme="minorEastAsia" w:cstheme="minorEastAsia"/>
          <w:sz w:val="24"/>
          <w:szCs w:val="24"/>
          <w:lang w:eastAsia="zh-CN"/>
        </w:rPr>
        <w:t>漂亮脸蛋的陌生人主动投怀送抱，对着我这副模样就摆出死鱼眼！</w:t>
      </w:r>
    </w:p>
    <w:p w14:paraId="1E08D74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伊索尔德平静的张开双手，任由胸前的丰腴毫无束缚的跳动。</w:t>
      </w:r>
    </w:p>
    <w:p w14:paraId="563B21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伊索尔德（淡然，没有表情）：不继续了吗？如果你需要，我也可以叫出声。</w:t>
      </w:r>
    </w:p>
    <w:p w14:paraId="276C1B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△维尔恼羞成怒，喉咙里发出一声烦躁的低吼。他猛地转身，大步流星地走向门口。</w:t>
      </w:r>
    </w:p>
    <w:p w14:paraId="163B93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△“砰！”愤然摔上房门。</w:t>
      </w:r>
    </w:p>
    <w:p w14:paraId="43AE99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△伊索尔德光着脚走到高大的落地窗前，眺望着窗外北方的黑夜。</w:t>
      </w:r>
    </w:p>
    <w:p w14:paraId="52CB12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△门外传来一声轻佻的口哨声。“咔哒”一声，房门被推开。</w:t>
      </w:r>
    </w:p>
    <w:p w14:paraId="42695D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△维尔（人类形态）大步走进房间。他随意敞着衬衫领口，眼神拉丝，充满侵略性和极致的自信。</w:t>
      </w:r>
    </w:p>
    <w:p w14:paraId="558DE2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△伊索尔德转过头瞳孔微震，神情恍惚。</w:t>
      </w:r>
    </w:p>
    <w:p w14:paraId="50CE61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维尔（得意os）：</w:t>
      </w:r>
      <w:r>
        <w:rPr>
          <w:rFonts w:hint="eastAsia" w:asciiTheme="minorEastAsia" w:hAnsiTheme="minorEastAsia" w:eastAsiaTheme="minorEastAsia" w:cstheme="minorEastAsia"/>
          <w:sz w:val="24"/>
          <w:szCs w:val="24"/>
          <w:lang w:eastAsia="zh-CN"/>
        </w:rPr>
        <w:t>呵。厌恶龙形态如同怪物的我，却对我这副人类皮囊毫无抵抗力吗？肤浅的女人，看我怎么让你再次乖乖臣服。</w:t>
      </w:r>
    </w:p>
    <w:p w14:paraId="1A3A437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△维尔嘴角勾起一抹邪笑，大步上前，张开双臂想要将伊索尔德搂进怀里。</w:t>
      </w:r>
    </w:p>
    <w:p w14:paraId="7AEAD4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△“唰！”一道银光闪过。伊索尔德反手拔出匕首，刀尖精准地抵住了维尔的胸膛。</w:t>
      </w:r>
    </w:p>
    <w:p w14:paraId="2598FFA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伊索尔德：再往前走一步，我就把你的心挖出来。</w:t>
      </w:r>
    </w:p>
    <w:p w14:paraId="272F3F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0CA18E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298748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第四集</w:t>
      </w:r>
    </w:p>
    <w:p w14:paraId="088AC5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4-1 龙堡婚房 夜 内</w:t>
      </w:r>
    </w:p>
    <w:p w14:paraId="4E73BFA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人物：伊索尔德、维尔（人类形态）</w:t>
      </w:r>
    </w:p>
    <w:p w14:paraId="77CD49A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△维尔看着抵在自己胸口的冰冷匕首，脚步一顿，随即发出一声低沉的轻笑，</w:t>
      </w:r>
      <w:r>
        <w:rPr>
          <w:rFonts w:hint="eastAsia" w:asciiTheme="minorEastAsia" w:hAnsiTheme="minorEastAsia" w:eastAsiaTheme="minorEastAsia" w:cstheme="minorEastAsia"/>
          <w:sz w:val="24"/>
          <w:szCs w:val="24"/>
          <w:lang w:val="en-US" w:eastAsia="zh-CN"/>
        </w:rPr>
        <w:t>抬手撩起伊索尔德的一缕发丝玩弄。</w:t>
      </w:r>
    </w:p>
    <w:p w14:paraId="31F3281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维尔：你以为一把小刀就能把我赶走？</w:t>
      </w:r>
    </w:p>
    <w:p w14:paraId="5EDE67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△伊索尔德眼神一凛，手腕毫不犹豫地发力。刀尖瞬间刺破维尔的衬衫，抵在他的皮肤上。维尔的笑容僵住。</w:t>
      </w:r>
    </w:p>
    <w:p w14:paraId="1DA2A00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伊索尔德：首先，我是龙堡的女主人。就算只是领主名义上的妻子，我也会恪守本分，绝不会跟别的男人发生私情。</w:t>
      </w:r>
    </w:p>
    <w:p w14:paraId="12B501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△伊索尔德目光冰冷。</w:t>
      </w:r>
    </w:p>
    <w:p w14:paraId="2104E5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伊索尔德：其次，昨晚你只是我选择的工具。除了试过你强壮的肉体，你在我眼中跟其他发情的雄性没有任何区别。</w:t>
      </w:r>
    </w:p>
    <w:p w14:paraId="2F50C9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伊索尔德毫不留情的滑动着匕首，从胸膛一点点对准维尔的咽喉。</w:t>
      </w:r>
    </w:p>
    <w:p w14:paraId="0A765A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伊索尔德：最后，你擅闯我的婚房。我现在就可以以领主妻子的身份，直接处死你。</w:t>
      </w:r>
    </w:p>
    <w:p w14:paraId="70B105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△维尔不怒反笑，嘴角勾起一抹邪魅的弧度。</w:t>
      </w:r>
    </w:p>
    <w:p w14:paraId="03B2208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△维尔无视匕首，猛地上前一步。刀刃划破他的</w:t>
      </w:r>
      <w:r>
        <w:rPr>
          <w:rFonts w:hint="eastAsia" w:asciiTheme="minorEastAsia" w:hAnsiTheme="minorEastAsia" w:eastAsiaTheme="minorEastAsia" w:cstheme="minorEastAsia"/>
          <w:sz w:val="24"/>
          <w:szCs w:val="24"/>
          <w:lang w:val="en-US" w:eastAsia="zh-CN"/>
        </w:rPr>
        <w:t>脖颈</w:t>
      </w:r>
      <w:r>
        <w:rPr>
          <w:rFonts w:hint="eastAsia" w:asciiTheme="minorEastAsia" w:hAnsiTheme="minorEastAsia" w:eastAsiaTheme="minorEastAsia" w:cstheme="minorEastAsia"/>
          <w:sz w:val="24"/>
          <w:szCs w:val="24"/>
          <w:lang w:eastAsia="zh-CN"/>
        </w:rPr>
        <w:t>，渗出鲜血，他却连眉头都没皱一下。</w:t>
      </w:r>
    </w:p>
    <w:p w14:paraId="06AB41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△维尔霸道地一把搂住伊索尔德的腰，将她狠狠撞进自己怀里，低头逼视。</w:t>
      </w:r>
    </w:p>
    <w:p w14:paraId="1AC9D2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维尔：杀了我……你会心疼吗？</w:t>
      </w:r>
    </w:p>
    <w:p w14:paraId="21FCC85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伊索尔德咬牙举起匕首狠狠刺向维尔，维尔霸道地抓住伊索尔德的手腕将其扑到在大床上，匕首应声落地。</w:t>
      </w:r>
    </w:p>
    <w:p w14:paraId="6D84C3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维尔鼻尖抵着伊索尔德鼻尖，脸上挂着邪魅狂狷的笑容。</w:t>
      </w:r>
    </w:p>
    <w:p w14:paraId="3D9A4F1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维尔：公主，今晚你冰冷的态度才是对我伤害最深的利器。</w:t>
      </w:r>
    </w:p>
    <w:p w14:paraId="2A7D79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维尔压在伊索尔德身上，重重吻了下去。</w:t>
      </w:r>
    </w:p>
    <w:p w14:paraId="3A6BF03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伊索尔德倔强的撇过脸，躲开维尔炙热的亲吻。</w:t>
      </w:r>
    </w:p>
    <w:p w14:paraId="4948C7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△伴随着一阵嘈杂的脚步声和火把的亮光，房门被“砰”地踹开。</w:t>
      </w:r>
    </w:p>
    <w:p w14:paraId="53A0AF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△艾拉拉带着一队全副武装的龙堡卫兵冲了进来。火光瞬间照亮了抱在一起的两人。</w:t>
      </w:r>
    </w:p>
    <w:p w14:paraId="7B1C265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艾拉拉：给我拿下！我就知道这个贱人在背叛领主！把这对奸夫淫妇抓起来！</w:t>
      </w:r>
    </w:p>
    <w:p w14:paraId="170B59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58E4A0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7A8379D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第五集</w:t>
      </w:r>
    </w:p>
    <w:p w14:paraId="1B18989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5-1 龙堡婚房 夜 内</w:t>
      </w:r>
    </w:p>
    <w:p w14:paraId="54F220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人物：伊索尔德、维尔、艾拉拉、卫兵</w:t>
      </w:r>
    </w:p>
    <w:p w14:paraId="41720A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△卫兵们拔出长剑，迅速将伊索尔德和维尔</w:t>
      </w:r>
      <w:r>
        <w:rPr>
          <w:rFonts w:hint="eastAsia" w:asciiTheme="minorEastAsia" w:hAnsiTheme="minorEastAsia" w:eastAsiaTheme="minorEastAsia" w:cstheme="minorEastAsia"/>
          <w:sz w:val="24"/>
          <w:szCs w:val="24"/>
          <w:lang w:val="en-US" w:eastAsia="zh-CN"/>
        </w:rPr>
        <w:t>所在的床榻</w:t>
      </w:r>
      <w:r>
        <w:rPr>
          <w:rFonts w:hint="eastAsia" w:asciiTheme="minorEastAsia" w:hAnsiTheme="minorEastAsia" w:eastAsiaTheme="minorEastAsia" w:cstheme="minorEastAsia"/>
          <w:sz w:val="24"/>
          <w:szCs w:val="24"/>
          <w:lang w:eastAsia="zh-CN"/>
        </w:rPr>
        <w:t>团团包围，剑尖直指两人。</w:t>
      </w:r>
    </w:p>
    <w:p w14:paraId="6CE91A4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伊索尔德推开压在自己身上的维尔，起身独自面对卫兵。</w:t>
      </w:r>
    </w:p>
    <w:p w14:paraId="4ECB90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维尔侧躺在床上，饶有兴趣的看着这一幕。</w:t>
      </w:r>
    </w:p>
    <w:p w14:paraId="234758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维尔（</w:t>
      </w:r>
      <w:r>
        <w:rPr>
          <w:rFonts w:hint="eastAsia" w:asciiTheme="minorEastAsia" w:hAnsiTheme="minorEastAsia" w:eastAsiaTheme="minorEastAsia" w:cstheme="minorEastAsia"/>
          <w:sz w:val="24"/>
          <w:szCs w:val="24"/>
          <w:lang w:eastAsia="zh-CN"/>
        </w:rPr>
        <w:t>戏谑</w:t>
      </w:r>
      <w:r>
        <w:rPr>
          <w:rFonts w:hint="eastAsia" w:asciiTheme="minorEastAsia" w:hAnsiTheme="minorEastAsia" w:eastAsiaTheme="minorEastAsia" w:cstheme="minorEastAsia"/>
          <w:sz w:val="24"/>
          <w:szCs w:val="24"/>
          <w:lang w:val="en-US" w:eastAsia="zh-CN"/>
        </w:rPr>
        <w:t>os）：</w:t>
      </w:r>
      <w:r>
        <w:rPr>
          <w:rFonts w:hint="eastAsia" w:asciiTheme="minorEastAsia" w:hAnsiTheme="minorEastAsia" w:eastAsiaTheme="minorEastAsia" w:cstheme="minorEastAsia"/>
          <w:sz w:val="24"/>
          <w:szCs w:val="24"/>
          <w:lang w:eastAsia="zh-CN"/>
        </w:rPr>
        <w:t>这个女人嘴硬心软，还不得乖乖想办法保护我。</w:t>
      </w:r>
    </w:p>
    <w:p w14:paraId="2EC82FA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冷冷地面对艾拉拉，</w:t>
      </w:r>
      <w:r>
        <w:rPr>
          <w:rFonts w:hint="eastAsia" w:asciiTheme="minorEastAsia" w:hAnsiTheme="minorEastAsia" w:eastAsiaTheme="minorEastAsia" w:cstheme="minorEastAsia"/>
          <w:sz w:val="24"/>
          <w:szCs w:val="24"/>
          <w:lang w:val="en-US" w:eastAsia="zh-CN"/>
        </w:rPr>
        <w:t>镇定自若</w:t>
      </w:r>
      <w:r>
        <w:rPr>
          <w:rFonts w:hint="eastAsia" w:asciiTheme="minorEastAsia" w:hAnsiTheme="minorEastAsia" w:eastAsiaTheme="minorEastAsia" w:cstheme="minorEastAsia"/>
          <w:sz w:val="24"/>
          <w:szCs w:val="24"/>
          <w:lang w:eastAsia="zh-CN"/>
        </w:rPr>
        <w:t>。</w:t>
      </w:r>
    </w:p>
    <w:p w14:paraId="79AFEE1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伊索尔德：这个男人晚上闯入我的房间，却没有一个守卫发现。我有理由怀疑你们是一伙来陷害我的！</w:t>
      </w:r>
    </w:p>
    <w:p w14:paraId="3E9E912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△艾拉拉发出一声冷笑，走上前。</w:t>
      </w:r>
    </w:p>
    <w:p w14:paraId="39600A2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艾拉拉：这里戒备森严！分明是你自己把奸夫放进来的！</w:t>
      </w:r>
    </w:p>
    <w:p w14:paraId="647CFCE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△伊索尔德突然转身，一把抓住维尔的衣领，毫不留情地将他狠狠推向前方——直接推到了卫兵们锋利的剑刃面前。</w:t>
      </w:r>
    </w:p>
    <w:p w14:paraId="7CACA1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伊索尔德：他就在这里。你们随时可以处死他。但我是领主的新娘，你们无权审判我！</w:t>
      </w:r>
    </w:p>
    <w:p w14:paraId="0D150E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△维尔被推到了</w:t>
      </w:r>
      <w:r>
        <w:rPr>
          <w:rFonts w:hint="eastAsia" w:asciiTheme="minorEastAsia" w:hAnsiTheme="minorEastAsia" w:eastAsiaTheme="minorEastAsia" w:cstheme="minorEastAsia"/>
          <w:sz w:val="24"/>
          <w:szCs w:val="24"/>
          <w:lang w:val="en-US" w:eastAsia="zh-CN"/>
        </w:rPr>
        <w:t>守卫面前，背对着艾拉拉</w:t>
      </w:r>
      <w:r>
        <w:rPr>
          <w:rFonts w:hint="eastAsia" w:asciiTheme="minorEastAsia" w:hAnsiTheme="minorEastAsia" w:eastAsiaTheme="minorEastAsia" w:cstheme="minorEastAsia"/>
          <w:sz w:val="24"/>
          <w:szCs w:val="24"/>
          <w:lang w:eastAsia="zh-CN"/>
        </w:rPr>
        <w:t>。</w:t>
      </w:r>
    </w:p>
    <w:p w14:paraId="7FCCC7B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维尔满脸错愕。</w:t>
      </w:r>
    </w:p>
    <w:p w14:paraId="35A3B51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艾拉拉：我倒要看看你放了一个什么样的野男人进来！</w:t>
      </w:r>
    </w:p>
    <w:p w14:paraId="58D27DC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艾拉拉挥手，守卫将火把递到艾拉拉手上，艾拉拉举着火把凑近，照亮了维尔</w:t>
      </w:r>
      <w:r>
        <w:rPr>
          <w:rFonts w:hint="eastAsia" w:asciiTheme="minorEastAsia" w:hAnsiTheme="minorEastAsia" w:eastAsiaTheme="minorEastAsia" w:cstheme="minorEastAsia"/>
          <w:sz w:val="24"/>
          <w:szCs w:val="24"/>
          <w:lang w:eastAsia="zh-CN"/>
        </w:rPr>
        <w:t>英俊的</w:t>
      </w:r>
      <w:r>
        <w:rPr>
          <w:rFonts w:hint="eastAsia" w:asciiTheme="minorEastAsia" w:hAnsiTheme="minorEastAsia" w:eastAsiaTheme="minorEastAsia" w:cstheme="minorEastAsia"/>
          <w:sz w:val="24"/>
          <w:szCs w:val="24"/>
          <w:lang w:val="en-US" w:eastAsia="zh-CN"/>
        </w:rPr>
        <w:t>侧</w:t>
      </w:r>
      <w:r>
        <w:rPr>
          <w:rFonts w:hint="eastAsia" w:asciiTheme="minorEastAsia" w:hAnsiTheme="minorEastAsia" w:eastAsiaTheme="minorEastAsia" w:cstheme="minorEastAsia"/>
          <w:sz w:val="24"/>
          <w:szCs w:val="24"/>
          <w:lang w:eastAsia="zh-CN"/>
        </w:rPr>
        <w:t>脸。</w:t>
      </w:r>
    </w:p>
    <w:p w14:paraId="2EC11CB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特，维尔向后瞥视，眼眸化作暗金色的竖瞳。</w:t>
      </w:r>
    </w:p>
    <w:p w14:paraId="5338B61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△艾拉拉瞳孔地震，脸色惨白，喉咙里发出惊恐的咯咯声。</w:t>
      </w:r>
    </w:p>
    <w:p w14:paraId="3C0A2BF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△“扑通”一声！</w:t>
      </w:r>
      <w:r>
        <w:rPr>
          <w:rFonts w:hint="eastAsia" w:asciiTheme="minorEastAsia" w:hAnsiTheme="minorEastAsia" w:eastAsiaTheme="minorEastAsia" w:cstheme="minorEastAsia"/>
          <w:sz w:val="24"/>
          <w:szCs w:val="24"/>
          <w:lang w:val="en-US" w:eastAsia="zh-CN"/>
        </w:rPr>
        <w:t>火把落地，</w:t>
      </w:r>
      <w:r>
        <w:rPr>
          <w:rFonts w:hint="eastAsia" w:asciiTheme="minorEastAsia" w:hAnsiTheme="minorEastAsia" w:eastAsiaTheme="minorEastAsia" w:cstheme="minorEastAsia"/>
          <w:sz w:val="24"/>
          <w:szCs w:val="24"/>
          <w:lang w:eastAsia="zh-CN"/>
        </w:rPr>
        <w:t>艾拉拉双膝砸在地上，浑身抖如筛糠。</w:t>
      </w:r>
    </w:p>
    <w:p w14:paraId="015895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艾拉拉(极度恐惧，声音颤抖)：领……领主大人……</w:t>
      </w:r>
    </w:p>
    <w:p w14:paraId="164CBAB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△卫兵们吓得立刻扔掉手中的长剑，齐刷刷跪伏在地，额头死死贴着地板。</w:t>
      </w:r>
    </w:p>
    <w:p w14:paraId="1C5523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△维尔的手臂和脸颊上开始迅速浮现出暴躁的黑色龙鳞（一点点龙化）。</w:t>
      </w:r>
    </w:p>
    <w:p w14:paraId="08107D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
          <w:woUserID w:val="2"/>
        </w:rPr>
      </w:pPr>
      <w:r>
        <w:rPr>
          <w:rFonts w:hint="eastAsia" w:asciiTheme="minorEastAsia" w:hAnsiTheme="minorEastAsia" w:eastAsiaTheme="minorEastAsia" w:cstheme="minorEastAsia"/>
          <w:sz w:val="24"/>
          <w:szCs w:val="24"/>
          <w:lang w:eastAsia="zh-CN"/>
        </w:rPr>
        <w:t>维尔 (暴怒，龙啸声震耳欲聋)：</w:t>
      </w:r>
      <w:r>
        <w:rPr>
          <w:rFonts w:hint="eastAsia" w:asciiTheme="minorEastAsia" w:hAnsiTheme="minorEastAsia" w:eastAsiaTheme="minorEastAsia" w:cstheme="minorEastAsia"/>
          <w:sz w:val="24"/>
          <w:szCs w:val="24"/>
          <w:lang w:eastAsia="zh"/>
          <w:woUserID w:val="2"/>
        </w:rPr>
        <w:t>该死！你竟敢打扰我和公主的新婚之夜，给我滚出去！</w:t>
      </w:r>
    </w:p>
    <w:p w14:paraId="3BCEA2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△艾拉拉和卫兵们连滚带爬、屁滚尿流地逃出房间。</w:t>
      </w:r>
    </w:p>
    <w:p w14:paraId="764CAAC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△大门被外面的人从两侧用力拉上，“砰”地一声关死。</w:t>
      </w:r>
    </w:p>
    <w:p w14:paraId="39BE201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△龙化的维尔转过头，暗金色的竖瞳死死锁定伊索尔德。脸上的怒意褪去，</w:t>
      </w:r>
      <w:r>
        <w:rPr>
          <w:rFonts w:hint="eastAsia" w:asciiTheme="minorEastAsia" w:hAnsiTheme="minorEastAsia" w:eastAsiaTheme="minorEastAsia" w:cstheme="minorEastAsia"/>
          <w:sz w:val="24"/>
          <w:szCs w:val="24"/>
          <w:lang w:val="en-US" w:eastAsia="zh-CN"/>
        </w:rPr>
        <w:t>满是</w:t>
      </w:r>
      <w:r>
        <w:rPr>
          <w:rFonts w:hint="eastAsia" w:asciiTheme="minorEastAsia" w:hAnsiTheme="minorEastAsia" w:eastAsiaTheme="minorEastAsia" w:cstheme="minorEastAsia"/>
          <w:sz w:val="24"/>
          <w:szCs w:val="24"/>
          <w:lang w:eastAsia="zh-CN"/>
        </w:rPr>
        <w:t>危险和玩味的笑容。</w:t>
      </w:r>
    </w:p>
    <w:p w14:paraId="4D1F77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△维尔巨大的身躯瞬间压迫上前，黑红色的阴影彻底笼罩了伊索尔德。</w:t>
      </w:r>
      <w:r>
        <w:rPr>
          <w:rFonts w:hint="eastAsia" w:asciiTheme="minorEastAsia" w:hAnsiTheme="minorEastAsia" w:eastAsiaTheme="minorEastAsia" w:cstheme="minorEastAsia"/>
          <w:sz w:val="24"/>
          <w:szCs w:val="24"/>
          <w:lang w:val="en-US" w:eastAsia="zh-CN"/>
        </w:rPr>
        <w:t>维尔的</w:t>
      </w:r>
      <w:r>
        <w:rPr>
          <w:rFonts w:hint="eastAsia" w:asciiTheme="minorEastAsia" w:hAnsiTheme="minorEastAsia" w:eastAsiaTheme="minorEastAsia" w:cstheme="minorEastAsia"/>
          <w:sz w:val="24"/>
          <w:szCs w:val="24"/>
          <w:lang w:eastAsia="zh-CN"/>
        </w:rPr>
        <w:t>大手猛地抓住</w:t>
      </w:r>
      <w:r>
        <w:rPr>
          <w:rFonts w:hint="eastAsia" w:asciiTheme="minorEastAsia" w:hAnsiTheme="minorEastAsia" w:eastAsiaTheme="minorEastAsia" w:cstheme="minorEastAsia"/>
          <w:sz w:val="24"/>
          <w:szCs w:val="24"/>
          <w:lang w:val="en-US" w:eastAsia="zh-CN"/>
        </w:rPr>
        <w:t>伊索尔德</w:t>
      </w:r>
      <w:r>
        <w:rPr>
          <w:rFonts w:hint="eastAsia" w:asciiTheme="minorEastAsia" w:hAnsiTheme="minorEastAsia" w:eastAsiaTheme="minorEastAsia" w:cstheme="minorEastAsia"/>
          <w:sz w:val="24"/>
          <w:szCs w:val="24"/>
          <w:lang w:eastAsia="zh-CN"/>
        </w:rPr>
        <w:t>胸前的衣襟。</w:t>
      </w:r>
    </w:p>
    <w:p w14:paraId="2EF2EB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△“嘶啦”，伊索尔德身上的血色长裙被彻底撕碎，</w:t>
      </w:r>
      <w:r>
        <w:rPr>
          <w:rFonts w:hint="eastAsia" w:asciiTheme="minorEastAsia" w:hAnsiTheme="minorEastAsia" w:eastAsiaTheme="minorEastAsia" w:cstheme="minorEastAsia"/>
          <w:sz w:val="24"/>
          <w:szCs w:val="24"/>
          <w:lang w:val="en-US" w:eastAsia="zh-CN"/>
        </w:rPr>
        <w:t>漫天纷飞的红色布屑中，露出了她雪白的躯体。</w:t>
      </w:r>
    </w:p>
    <w:p w14:paraId="1B6E48B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维尔：现在，游戏继续……</w:t>
      </w:r>
    </w:p>
    <w:p w14:paraId="2EBA77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3BB5B66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356A7A3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第6集</w:t>
      </w:r>
    </w:p>
    <w:p w14:paraId="45E24E1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6-1 龙堡婚房 夜 内</w:t>
      </w:r>
    </w:p>
    <w:p w14:paraId="08E5E3C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 xml:space="preserve">人物：伊索尔德 、维尔 </w:t>
      </w:r>
    </w:p>
    <w:p w14:paraId="53B2D58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△维尔站在床边，居高临下地俯视着衣衫凌乱的伊索尔德。</w:t>
      </w:r>
    </w:p>
    <w:p w14:paraId="2060C9C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△伊索尔德光着脚，毫不畏惧地逼近维尔，抬起眼眸，眼睛里满是嘲弄。她指尖极其挑逗地挑开维尔衬衫的领口，手指顺着他结实的胸肌缓缓向下滑动。</w:t>
      </w:r>
    </w:p>
    <w:p w14:paraId="320FE2C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伊索尔德：所以，伟大的巨龙领主只能躲在人类的皮囊里？</w:t>
      </w:r>
    </w:p>
    <w:p w14:paraId="58386D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伊索尔德：你是不敢让我看真正的野兽吗？</w:t>
      </w:r>
    </w:p>
    <w:p w14:paraId="4F3FD97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△维尔喉咙里溢出一声低沉的轻笑，漆黑坚硬的龙鳞顺着他的下腹蔓延，黑红色龙息在鳞片缝隙间隐隐燃烧。</w:t>
      </w:r>
    </w:p>
    <w:p w14:paraId="5693DC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 (嗓音沙哑，带着非人的回音)：如你所愿，公主殿下。但你要小心了。</w:t>
      </w:r>
    </w:p>
    <w:p w14:paraId="7E66B5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△维尔猛地伸手，粗壮的手臂一把掐住伊索尔德不盈一握的细腰，天旋地转间，两人双双滚落进宽大的婚床里。</w:t>
      </w:r>
    </w:p>
    <w:p w14:paraId="0A8B62C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△维尔庞大的身躯将伊索尔德死死压在身下。他粗重滚烫的呼吸喷洒在她的颈侧。</w:t>
      </w:r>
    </w:p>
    <w:p w14:paraId="27661AC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△伊索尔德她突然抬起手，掌心直接贴上了维尔锁骨处的黑色龙鳞。</w:t>
      </w:r>
    </w:p>
    <w:p w14:paraId="7835E4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△在伊索尔德触碰的瞬间，维尔身上狂躁的黑红色火焰瞬间熄灭，龙鳞褪去锋芒。</w:t>
      </w:r>
    </w:p>
    <w:p w14:paraId="4144B46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△维尔的身体猛地一僵，大手猛地扯开伊索尔德半褪的衣襟。他急不可耐地低下头，胡乱地亲吻着她的脖颈、锁骨，掌心顺着她的大腿曲线一路向上游走，用力揉捏。</w:t>
      </w:r>
    </w:p>
    <w:p w14:paraId="578662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△就在维尔的唇即将印上伊索尔德胸脯时，伊索尔德却突然伸手，一把死死攥住了他的头发，强迫他抬起头。</w:t>
      </w:r>
    </w:p>
    <w:p w14:paraId="0E8B50D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伊索尔德：停下。</w:t>
      </w:r>
    </w:p>
    <w:p w14:paraId="1A31A1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△维尔的动作硬生生僵住，他的胸膛剧烈起伏，汗水顺着清晰的腹肌沟壑滑入隐秘的深处。喉结疯狂滚动，小臂上因为极力克制本能而暴起根根青筋。</w:t>
      </w:r>
    </w:p>
    <w:p w14:paraId="2493094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 (OS)：没想到他竟然真的这么听话。</w:t>
      </w:r>
    </w:p>
    <w:p w14:paraId="0172414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维尔：听着，这里可不是你说了算的地方。公主</w:t>
      </w:r>
    </w:p>
    <w:p w14:paraId="07AEA59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△维尔微微皱眉想要起身。</w:t>
      </w:r>
    </w:p>
    <w:p w14:paraId="3D2DE9F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△伊索尔德猛地翻身跨坐在他身上，居高临下。</w:t>
      </w:r>
    </w:p>
    <w:p w14:paraId="68D792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伊索尔德：看着我。如果你怀念那晚的感觉，节奏由我来定。</w:t>
      </w:r>
    </w:p>
    <w:p w14:paraId="450982B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△维尔挣扎的动作生生停住。</w:t>
      </w:r>
    </w:p>
    <w:p w14:paraId="2007BA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△伊索尔德俯下身，指尖顺着维尔的腹肌一路向下，极其暧昧地打着圈。</w:t>
      </w:r>
    </w:p>
    <w:p w14:paraId="30A716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△维尔咬紧牙关，双手死死攥紧身下的床单，从喉咙深处逼出一声压抑的闷哼。</w:t>
      </w:r>
    </w:p>
    <w:p w14:paraId="58ABFF1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△伊索尔德贴近维尔的耳廓，轻咬他的耳垂。</w:t>
      </w:r>
    </w:p>
    <w:p w14:paraId="59800ED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维尔：够了，这里得按我说的来！</w:t>
      </w:r>
    </w:p>
    <w:p w14:paraId="2E2A76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△维尔猛地将伊索尔德扑倒在身下，炙热的粗气晃动着伊索尔德凌乱的发丝。</w:t>
      </w:r>
    </w:p>
    <w:p w14:paraId="5F726D6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△维尔粗暴地扣住伊索尔德的细腰，腰腹猛地发力——</w:t>
      </w:r>
    </w:p>
    <w:p w14:paraId="0E3D44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△咚咚咚。门外传来急促敲门声。</w:t>
      </w:r>
    </w:p>
    <w:p w14:paraId="5A9C356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color w:val="FF0000"/>
          <w:sz w:val="24"/>
          <w:szCs w:val="24"/>
          <w:lang w:val="en-US" w:eastAsia="zh-CN"/>
        </w:rPr>
      </w:pPr>
      <w:r>
        <w:rPr>
          <w:rFonts w:hint="eastAsia" w:asciiTheme="minorEastAsia" w:hAnsiTheme="minorEastAsia" w:eastAsiaTheme="minorEastAsia" w:cstheme="minorEastAsia"/>
          <w:color w:val="FF0000"/>
          <w:sz w:val="24"/>
          <w:szCs w:val="24"/>
          <w:lang w:val="en-US" w:eastAsia="zh-CN"/>
        </w:rPr>
        <w:t>守卫(vo)：领主大人！人类使节求见！</w:t>
      </w:r>
    </w:p>
    <w:p w14:paraId="70EB48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△床上的旖旎瞬间被生生斩断。维尔眼底的欲火瞬间转化为杀意。他黑鳞处的火焰再次燃起，额头青筋暴跳。</w:t>
      </w:r>
    </w:p>
    <w:p w14:paraId="42044C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 (冲着门外怒吼)：让他们在雪地里给我冻到天亮！</w:t>
      </w:r>
    </w:p>
    <w:p w14:paraId="3C23DAD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△维尔转过头，大手揽住伊索尔德的腰想继续。</w:t>
      </w:r>
    </w:p>
    <w:p w14:paraId="46949C6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△伊索尔德却极其冷静地推开了维尔。</w:t>
      </w:r>
    </w:p>
    <w:p w14:paraId="11552E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伊索尔德：我想听听，我的王国打算怎么处置我。</w:t>
      </w:r>
    </w:p>
    <w:p w14:paraId="35AF464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△维尔呼吸沉重，他一把扣住伊索尔德的后脑勺，猛地低头，一口狠狠咬在伊索尔德的下唇上，眼神极具侵略性，拇指重重碾过她被蹂躏的红唇，声音哑得可怕。</w:t>
      </w:r>
    </w:p>
    <w:p w14:paraId="23B598F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维尔：乖乖躺在这等我。</w:t>
      </w:r>
    </w:p>
    <w:p w14:paraId="1FDF9D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 (目光扫过伊索尔德赤裸的身体)：敢把衣服穿好……我就把它撕碎。</w:t>
      </w:r>
    </w:p>
    <w:p w14:paraId="016839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473599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69DFF3E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第7集</w:t>
      </w:r>
    </w:p>
    <w:p w14:paraId="2E879FF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7-1 龙堡大殿 夜 内</w:t>
      </w:r>
    </w:p>
    <w:p w14:paraId="5A6DBE4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人物：维尔、哈德伦、克洛伊</w:t>
      </w:r>
    </w:p>
    <w:p w14:paraId="7AFA266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△宏大阴暗的龙堡大殿，维尔慵懒地靠在王座上，单手支着下巴。他的衬衫领口肆意敞开着，隐约露出结实的胸肌和上面淡淡的红痕。</w:t>
      </w:r>
    </w:p>
    <w:p w14:paraId="1FF1CF8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△台阶下，哈德伦和克洛伊站着。</w:t>
      </w:r>
    </w:p>
    <w:p w14:paraId="7F6A7D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哈德伦：领主大人，既然我们履行了契约献上了公主……我们希望龙族能割让北部三座矿山。</w:t>
      </w:r>
    </w:p>
    <w:p w14:paraId="54AA363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△克洛伊看清王座上维尔那张绝伦的脸时，瞬间双眼放光，呼吸急促，暗自咬牙，满眼嫉妒。</w:t>
      </w:r>
    </w:p>
    <w:p w14:paraId="06DAF6A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△克洛伊（os）：那个贱人居然运气这么好……他根本不是什么丑陋的怪物！</w:t>
      </w:r>
    </w:p>
    <w:p w14:paraId="31860C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克洛伊 (突然上前一步，大喊)：她是个冒牌货！</w:t>
      </w:r>
    </w:p>
    <w:p w14:paraId="4039AF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△哈德伦猛地转头看向克洛伊，眼睛瞪得老大，满脸震惊与错愕。</w:t>
      </w:r>
    </w:p>
    <w:p w14:paraId="47C6D3F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
          <w:woUserID w:val="2"/>
        </w:rPr>
      </w:pPr>
      <w:r>
        <w:rPr>
          <w:rFonts w:hint="eastAsia" w:asciiTheme="minorEastAsia" w:hAnsiTheme="minorEastAsia" w:eastAsiaTheme="minorEastAsia" w:cstheme="minorEastAsia"/>
          <w:sz w:val="24"/>
          <w:szCs w:val="24"/>
          <w:lang w:val="en-US" w:eastAsia="zh-CN"/>
        </w:rPr>
        <w:t>△哈德伦 (压低声音，咬牙切齿)：你在干什么？！闭嘴</w:t>
      </w:r>
      <w:r>
        <w:rPr>
          <w:rFonts w:hint="eastAsia" w:asciiTheme="minorEastAsia" w:hAnsiTheme="minorEastAsia" w:eastAsiaTheme="minorEastAsia" w:cstheme="minorEastAsia"/>
          <w:sz w:val="24"/>
          <w:szCs w:val="24"/>
          <w:lang w:val="en-US" w:eastAsia="zh"/>
          <w:woUserID w:val="2"/>
        </w:rPr>
        <w:t>！</w:t>
      </w:r>
    </w:p>
    <w:p w14:paraId="31CE18F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△克洛伊刻意挺了挺胸膛，装出楚楚可怜又深情的模样看向维尔。</w:t>
      </w:r>
    </w:p>
    <w:p w14:paraId="7CD5855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克洛伊：领主大人，伊索尔德只是个廉价的替代品！真正的新娘是我。</w:t>
      </w:r>
    </w:p>
    <w:p w14:paraId="23E07C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△艾拉拉躲在柱子后面偷看，惊讶地捂住了嘴。</w:t>
      </w:r>
    </w:p>
    <w:p w14:paraId="2D0E9A9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克洛伊 ：她在婚前夜私自离宫彻夜未归。谁知道她爬上了哪个陌生男人的床？她很不干净。她根本配不上成为您的王后。</w:t>
      </w:r>
    </w:p>
    <w:p w14:paraId="441B96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△维尔修长的手指轻轻敲击着王座的扶手，嘴角勾起一抹冷笑。</w:t>
      </w:r>
    </w:p>
    <w:p w14:paraId="528D1C1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【闪回】</w:t>
      </w:r>
    </w:p>
    <w:p w14:paraId="0E799A8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△伊索尔德跨坐在维尔身上，用命令的口吻让他“Stop”和“Look at me”的火辣画面。</w:t>
      </w:r>
    </w:p>
    <w:p w14:paraId="46345A5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【闪出】</w:t>
      </w:r>
    </w:p>
    <w:p w14:paraId="390376F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维尔（OS）：那个把她弄得不干净的陌生男人，就在你们眼前。</w:t>
      </w:r>
    </w:p>
    <w:p w14:paraId="78C7D4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 ：陌生男人的床？真有趣。</w:t>
      </w:r>
    </w:p>
    <w:p w14:paraId="5B94A2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△维尔身体微微前倾，极具压迫感地看向哈德伦。</w:t>
      </w:r>
    </w:p>
    <w:p w14:paraId="47BCA92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维尔：告诉我。如果我接受了这位“真正的”新娘……你们打算怎么处置那个冒牌货？</w:t>
      </w:r>
    </w:p>
    <w:p w14:paraId="57A4CF5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△哈德伦冷汗直冒，眼中闪过一丝阴鸷。</w:t>
      </w:r>
    </w:p>
    <w:p w14:paraId="54ADBC8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哈德伦：我们会把她带回王国。她将为她的罪行……接受严厉的审判。</w:t>
      </w:r>
    </w:p>
    <w:p w14:paraId="69744DF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△维尔脸上的笑意瞬间消失，眼神骤然变得冰冷，大殿内的温度瞬间降至冰点，克洛伊和哈德伦两人瑟瑟发抖。</w:t>
      </w:r>
    </w:p>
    <w:p w14:paraId="4B83EE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 (冷冷地吐出两个字)：滚出去。</w:t>
      </w:r>
    </w:p>
    <w:p w14:paraId="7464570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克洛伊 (脸色一白)：领主大人——</w:t>
      </w:r>
    </w:p>
    <w:p w14:paraId="27780E8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 (龙瞳浮现，眼底杀意暴涨)：我说，滚出去！</w:t>
      </w:r>
    </w:p>
    <w:p w14:paraId="344F47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454EC4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7-2 龙堡婚房 夜 内</w:t>
      </w:r>
    </w:p>
    <w:p w14:paraId="0D1C8D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人物：伊索尔德、死士</w:t>
      </w:r>
    </w:p>
    <w:p w14:paraId="78E9391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△伊索尔德披上了一件单薄的丝绸外袍，静静地站在窗前，看着窗外的暴风雪。</w:t>
      </w:r>
    </w:p>
    <w:p w14:paraId="14C51DD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△房间深处的阴影中，天花板上悄无声息地落下一道黑影。</w:t>
      </w:r>
    </w:p>
    <w:p w14:paraId="495C56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△一名全副武装的人类死士如同鬼魅般出现在伊索尔德身后。</w:t>
      </w:r>
    </w:p>
    <w:p w14:paraId="4D9D01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16C8AC3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33674F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第8集</w:t>
      </w:r>
    </w:p>
    <w:p w14:paraId="3789887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8-1 龙堡婚房 夜 内</w:t>
      </w:r>
    </w:p>
    <w:p w14:paraId="791ECC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人物：伊索尔德、死士、维尔</w:t>
      </w:r>
    </w:p>
    <w:p w14:paraId="3B53A83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△伊索尔德猛地回眸。</w:t>
      </w:r>
    </w:p>
    <w:p w14:paraId="4C8AAC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△死士手里把玩着一把散发着幽蓝寒光的匕首，正似笑非笑地看着她。</w:t>
      </w:r>
    </w:p>
    <w:p w14:paraId="39158B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△伊索尔德迅速抓起桌上的烛台，警惕地后退半步。</w:t>
      </w:r>
    </w:p>
    <w:p w14:paraId="509BA0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 (冷冷地盯着他)：国王想干嘛？</w:t>
      </w:r>
    </w:p>
    <w:p w14:paraId="260F82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死士 (收起匕首，逼近一步)：国王要你去勾引龙族领主。成为他的软肋，替我们控制他。</w:t>
      </w:r>
    </w:p>
    <w:p w14:paraId="1870DD9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 (咬牙怒斥)：做梦！我绝不做他的棋子！</w:t>
      </w:r>
    </w:p>
    <w:p w14:paraId="4D84F6E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死士：那国王从明天起就会停了你母亲的药。</w:t>
      </w:r>
    </w:p>
    <w:p w14:paraId="15560CE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 (愤怒)：你们这群背信弃义的畜生！</w:t>
      </w:r>
    </w:p>
    <w:p w14:paraId="76840FE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△死士眼神瞬间变得阴狠，猛地向前窜出，一把死死掐住伊索尔德的脖子，将她狠狠按在墙上。</w:t>
      </w:r>
    </w:p>
    <w:p w14:paraId="468B3B5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死士：一颗棋子没有资格讨价还价！</w:t>
      </w:r>
    </w:p>
    <w:p w14:paraId="724D36B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△死士手心中涌出一团黑红色的雾气，猛地按进伊索尔德的脖颈。</w:t>
      </w:r>
    </w:p>
    <w:p w14:paraId="12881A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△伊索尔德痛苦地惨叫出声，脖颈上爆发出灼烧般的红光，黑红色的毒纹如同活体藤蔓般死死烫进她的后颈肌肤。</w:t>
      </w:r>
    </w:p>
    <w:p w14:paraId="115442E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死士：这是</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sz w:val="24"/>
          <w:szCs w:val="24"/>
          <w:lang w:val="en-US" w:eastAsia="zh-CN"/>
        </w:rPr>
        <w:t>。如果你不听国王的话，这毒会让你痛不欲生！</w:t>
      </w:r>
    </w:p>
    <w:p w14:paraId="4E691A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△轰——！房门连同半面墙壁被瞬间轰成齑粉。</w:t>
      </w:r>
    </w:p>
    <w:p w14:paraId="29ADA1E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△维尔带着满身暴戾的杀气踏入房间。他双眼化为暗金竖瞳，黑色的龙鳞覆盖了脖颈和粗壮的手臂，黑红色的龙火在周身疯狂肆虐。</w:t>
      </w:r>
    </w:p>
    <w:p w14:paraId="21A584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维尔：敢碰我的女人？！</w:t>
      </w:r>
    </w:p>
    <w:p w14:paraId="7BB199A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△维尔身形如黑色闪电般冲出，单手掐住死士的脖子，将他凌空拔起。</w:t>
      </w:r>
    </w:p>
    <w:p w14:paraId="2799EFA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△黑红色的龙火瞬间从维尔掌心喷涌而出。死士被火焰撕成碎片，化为漫天灰烬。</w:t>
      </w:r>
    </w:p>
    <w:p w14:paraId="78ABAEB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△维尔转身，看着跌坐在地的伊索尔德。眼底的杀意瞬间化为恐慌与心疼，猛地跪在地上，将她死死搂进自己怀里，声音发颤，狂乱地检查她的身体。</w:t>
      </w:r>
    </w:p>
    <w:p w14:paraId="1D0904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 看着我……你哪里受伤了？</w:t>
      </w:r>
    </w:p>
    <w:p w14:paraId="21A8145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△伊索尔德痛苦地喘息着，后颈的毒纹闪烁着的红光。</w:t>
      </w:r>
    </w:p>
    <w:p w14:paraId="7E6AC9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△维尔覆满黑色龙鳞的手指无意识地贴在伊索尔德的脖颈。毒纹红光渐渐被黑色的龙息吞噬、暗淡。</w:t>
      </w:r>
    </w:p>
    <w:p w14:paraId="18D5290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△伊索尔德靠在维尔的胸膛上，她低头看着维尔手背上的黑色龙鳞。</w:t>
      </w:r>
    </w:p>
    <w:p w14:paraId="1555B1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 (OS)：能对抗那个虚伪王国、切断这该死</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sz w:val="24"/>
          <w:szCs w:val="24"/>
          <w:lang w:val="en-US" w:eastAsia="zh-CN"/>
        </w:rPr>
        <w:t>的，只有比他们更恐怖的怪物！</w:t>
      </w:r>
    </w:p>
    <w:p w14:paraId="420F5A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△伊索尔德猛地反手揪住维尔敞开的领口，将他用力拉向自己。极具侵略性地贴上维尔的嘴唇。</w:t>
      </w:r>
    </w:p>
    <w:p w14:paraId="57CE0EB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△维尔浑身一震，瞳孔瞬间收缩，手下意识地死死托住伊索尔德的后腰，呼吸瞬间粗重。</w:t>
      </w:r>
    </w:p>
    <w:p w14:paraId="14E8DB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△伊索尔德微微退开半寸，双手环住维尔的脖颈。</w:t>
      </w:r>
    </w:p>
    <w:p w14:paraId="35C8BF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 ：我要成为这座城堡的女王。</w:t>
      </w:r>
    </w:p>
    <w:p w14:paraId="54EE79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△伊索尔德的指尖抚过维尔的唇角，眼神拉丝。</w:t>
      </w:r>
    </w:p>
    <w:p w14:paraId="2703E8D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伊索尔德：我要你……现在就给我。</w:t>
      </w:r>
    </w:p>
    <w:p w14:paraId="50533B3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△窗外雷电撕裂夜空，照亮了维尔眼底失控的疯狂与情欲。他发出一声低哑的闷哼，将伊索尔德狠狠压入床铺中。</w:t>
      </w:r>
    </w:p>
    <w:p w14:paraId="331C44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2770CA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614F9F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第9集</w:t>
      </w:r>
    </w:p>
    <w:p w14:paraId="745519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9-1 龙堡婚房 夜 内</w:t>
      </w:r>
    </w:p>
    <w:p w14:paraId="5FA2C6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7FA7CA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△维尔发出一声低哑的闷哼，高大强壮的身躯覆上伊索尔德，嘴唇急切地寻找她的唇。</w:t>
      </w:r>
    </w:p>
    <w:p w14:paraId="19BC869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△伊索尔德眼底闪过一丝狠厉，猛地曲起膝盖顶住维尔的胯骨，双手用力抵住维尔的胸膛。</w:t>
      </w:r>
    </w:p>
    <w:p w14:paraId="47326E9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△伊索尔德一把将维尔反推倒在床榻上，修长的双腿直接跨坐在维尔充满力量的窄腰上，将他彻底压制在身下。</w:t>
      </w:r>
    </w:p>
    <w:p w14:paraId="3BC144A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△伊索尔德居高临下，手指按住维尔的嘴唇。</w:t>
      </w:r>
    </w:p>
    <w:p w14:paraId="4633822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伊索尔德：躺下别动。今晚，我是你的女王</w:t>
      </w:r>
      <w:r>
        <w:rPr>
          <w:rFonts w:hint="eastAsia" w:asciiTheme="minorEastAsia" w:hAnsiTheme="minorEastAsia" w:eastAsiaTheme="minorEastAsia" w:cstheme="minorEastAsia"/>
          <w:sz w:val="24"/>
          <w:szCs w:val="24"/>
          <w:lang w:val="en-US" w:eastAsia="zh"/>
          <w:woUserID w:val="2"/>
        </w:rPr>
        <w:t>。</w:t>
      </w:r>
    </w:p>
    <w:p w14:paraId="3E48B6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△仰面倒在床上的维尔，胸膛因为粗重的呼吸而剧烈起伏。他宽阔结实的胸肌完全暴露在昏暗的光影中，一层性感的薄汗覆盖在上面，随着他的呼吸闪烁着微光。</w:t>
      </w:r>
    </w:p>
    <w:p w14:paraId="1FD623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△伊索尔德的指尖顺着维尔胸肌的轮廓缓缓向下滑动，指甲有意无意地划过他紧绷的腹肌沟壑，最后停在他腰际的边缘。</w:t>
      </w:r>
    </w:p>
    <w:p w14:paraId="4C353AB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△维尔浑身猛地一颤，暗金色龙瞳瞬间紧缩，死死盯着伊索尔德，眼底交织着极度的饥渴。</w:t>
      </w:r>
    </w:p>
    <w:p w14:paraId="1A9AEE9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△伊索尔德俯下身，长发垂落在他的胸膛上，声音蛊惑。</w:t>
      </w:r>
    </w:p>
    <w:p w14:paraId="1A7030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伊索尔德：让我看看你有多大用处。</w:t>
      </w:r>
    </w:p>
    <w:p w14:paraId="2782AEC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△伊索尔德猛地低下头，一口咬住了维尔的喉结，随后用舌尖轻轻舔舐。</w:t>
      </w:r>
    </w:p>
    <w:p w14:paraId="375A0D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△维尔发出一声粗重且性感的闷哼，修长的脖颈痛苦又愉悦地向上仰起，本能让他猛地向上挺动了一下劲瘦的腰腹，想要索取更深的摩擦，大手下意识地抬起，想要掐住伊索尔德的细腰夺回主动权。</w:t>
      </w:r>
    </w:p>
    <w:p w14:paraId="27FB238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△伊索尔德一把拍开维尔的手。</w:t>
      </w:r>
    </w:p>
    <w:p w14:paraId="64A9BA6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伊索尔德：手放在床上。没有我的允许，不许碰我。</w:t>
      </w:r>
    </w:p>
    <w:p w14:paraId="20B3649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△维尔咬紧牙关，将双手死死按在身下的丝绸床单上。</w:t>
      </w:r>
    </w:p>
    <w:p w14:paraId="18F026C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△伊索尔德开始掌控节奏的起伏与下沉。</w:t>
      </w:r>
    </w:p>
    <w:p w14:paraId="76539A7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△镜头特写维尔的反应：他额头青筋暴跳，下颌线紧绷到了极致。双手将床单硬生生抓破。</w:t>
      </w:r>
    </w:p>
    <w:p w14:paraId="3329CE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△漆黑泛着金属光泽的龙鳞顺着他肌肉虬结的小臂暴突出来。他眼眶发红，大口吞咽着空气，发出沙哑的喘息。</w:t>
      </w:r>
    </w:p>
    <w:p w14:paraId="745F3D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△随着伊索尔德的手指在维尔的肌肤上滑动，龙鳞也随之一路消退。</w:t>
      </w:r>
    </w:p>
    <w:p w14:paraId="04F4EC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维尔（os）：诅咒……灼烧感消退了……</w:t>
      </w:r>
    </w:p>
    <w:p w14:paraId="0065E97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维尔：操……想要什么，全都拿走……</w:t>
      </w:r>
    </w:p>
    <w:p w14:paraId="5AD7AF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△伴随着窗外一道极其惨白的巨大闪电炸响。两人的动作在雷雨交加与汗水交织中，肌肉碰撞的沉闷声与雷声完美重合。</w:t>
      </w:r>
    </w:p>
    <w:p w14:paraId="4520617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△伊索尔德猛地仰起头，白皙的脖颈拉出绝美的弧度。汗水顺着她的下颌线滑落，滴在维尔的胸膛上。</w:t>
      </w:r>
    </w:p>
    <w:p w14:paraId="5DDA49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△伊索尔德大口喘息着，微微低头，俯视着身下发出粗重低吼的维尔。</w:t>
      </w:r>
    </w:p>
    <w:p w14:paraId="7FD3726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△镜头缓慢推向伊索尔德那双燃烧着的眼眸。</w:t>
      </w:r>
    </w:p>
    <w:p w14:paraId="08E650D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△伊索尔德(OS)：背叛我的家族……反正我已经中了你们的</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sz w:val="24"/>
          <w:szCs w:val="24"/>
          <w:lang w:val="en-US" w:eastAsia="zh-CN"/>
        </w:rPr>
        <w:t>，你们也休想好过！</w:t>
      </w:r>
    </w:p>
    <w:p w14:paraId="18D8DF3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△画面在维尔性感的低吼和闪电的白光中定格。</w:t>
      </w:r>
    </w:p>
    <w:p w14:paraId="15FC006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伊索尔德(OS)：我要用这头巨龙的獠牙，让你们所有人，血债血偿！</w:t>
      </w:r>
    </w:p>
    <w:p w14:paraId="5C7213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val="en-US" w:eastAsia="zh-CN"/>
        </w:rPr>
      </w:pPr>
    </w:p>
    <w:p w14:paraId="0A5C31F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15D12143">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第10集</w:t>
      </w:r>
    </w:p>
    <w:p w14:paraId="2926609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10-1 龙堡大殿 日 内</w:t>
      </w:r>
    </w:p>
    <w:p w14:paraId="13A54E01">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28D5B16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△大殿内部被装饰得奢华。高高悬挂的暗黑与暗红交织的帷幔、大殿两侧堆满的珍稀花卉。</w:t>
      </w:r>
    </w:p>
    <w:p w14:paraId="66CE259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△伊索尔德站在大殿中央，看着眼前不可思议的盛大场景，神情恍惚。</w:t>
      </w:r>
    </w:p>
    <w:p w14:paraId="7BBA53D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(OS)：他竟然真的要给我办一场婚礼……</w:t>
      </w:r>
    </w:p>
    <w:p w14:paraId="0CA2FE4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△沉稳的脚步声从身后传来。维尔身着华贵的龙主礼服，双手捧着一个巨大的黑金木盒，走到她身边。</w:t>
      </w:r>
    </w:p>
    <w:p w14:paraId="1E8FBE0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维尔：客人们和长老马上就到了。</w:t>
      </w:r>
    </w:p>
    <w:p w14:paraId="7560FFE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△木盒打开，里面静静躺着一件镶嵌着黑钻、用银线绣着古老龙族图腾的绝美暗黑系婚纱。</w:t>
      </w:r>
    </w:p>
    <w:p w14:paraId="0B1162D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△维尔捧着婚纱眼神虔诚。</w:t>
      </w:r>
    </w:p>
    <w:p w14:paraId="4191B2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维尔：这是龙后婚纱。用我褪下的龙鳞编织，在龙火中淬炼。</w:t>
      </w:r>
    </w:p>
    <w:p w14:paraId="347DB36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△伊索尔德猛地一震。</w:t>
      </w:r>
    </w:p>
    <w:p w14:paraId="7222258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维尔：穿上它，意味着你将分享我的生命，我的权力……我的一切。</w:t>
      </w:r>
    </w:p>
    <w:p w14:paraId="763F6D4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△伊索尔德脸上的笑容微微一僵。</w:t>
      </w:r>
    </w:p>
    <w:p w14:paraId="61F37DA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(OS)：他把整个世界都给了我……如果他发现我留在这只是为了利用他……这件婚纱就会变成我的裹尸布。</w:t>
      </w:r>
    </w:p>
    <w:p w14:paraId="49CDD2C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维尔：让我亲自为你穿上。</w:t>
      </w:r>
    </w:p>
    <w:p w14:paraId="5DC6603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△伊索尔德惶恐地转过身，背对着维尔。</w:t>
      </w:r>
    </w:p>
    <w:p w14:paraId="197202E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△维尔小心地解开伊索尔德原本的衣物，指尖擦过她光洁白皙的脊背，引起伊索尔德一阵战栗。</w:t>
      </w:r>
    </w:p>
    <w:p w14:paraId="1EB320F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△镜头特写维尔深邃的眼眸。</w:t>
      </w:r>
    </w:p>
    <w:p w14:paraId="7A55A17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(OS)：我会给你一切……只要你属于我。</w:t>
      </w:r>
    </w:p>
    <w:p w14:paraId="3AFB155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△维尔将暗黑婚纱披在伊索尔德身上。</w:t>
      </w:r>
    </w:p>
    <w:p w14:paraId="377D9D1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△伊索尔德转过身。黑钻的冷光衬得她肌肤胜雪。</w:t>
      </w:r>
    </w:p>
    <w:p w14:paraId="484C778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△伊索尔德看着维尔眼底压抑的痴迷。</w:t>
      </w:r>
    </w:p>
    <w:p w14:paraId="454B97E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(OS)：我必须把他绑得更紧。</w:t>
      </w:r>
    </w:p>
    <w:p w14:paraId="77CB215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△伊索尔德嘴角勾起一抹魅惑的笑意。她突然上前一步，身体紧紧贴上维尔坚硬的胸膛。</w:t>
      </w:r>
    </w:p>
    <w:p w14:paraId="17BD878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△伊索尔德手指微动，故意将婚纱的半边肩带滑落。大片雪白的肌肤和深邃的事业线直接暴露在维尔眼前。</w:t>
      </w:r>
    </w:p>
    <w:p w14:paraId="00A1FFD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△伊索尔德微微踮起脚尖，红唇几乎贴上维尔的耳垂，眼神拉丝。</w:t>
      </w:r>
    </w:p>
    <w:p w14:paraId="5288C31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伊索尔德：领主大人……不想提前行使……丈夫的权力吗？</w:t>
      </w:r>
    </w:p>
    <w:p w14:paraId="4E313787">
      <w:pPr>
        <w:rPr>
          <w:rFonts w:hint="eastAsia" w:asciiTheme="minorEastAsia" w:hAnsiTheme="minorEastAsia" w:eastAsiaTheme="minorEastAsia" w:cstheme="minorEastAsia"/>
          <w:b w:val="0"/>
          <w:bCs w:val="0"/>
          <w:sz w:val="24"/>
          <w:szCs w:val="24"/>
          <w:lang w:val="en-US" w:eastAsia="zh-CN"/>
        </w:rPr>
      </w:pPr>
    </w:p>
    <w:p w14:paraId="0DB4D729">
      <w:pPr>
        <w:rPr>
          <w:rFonts w:hint="eastAsia" w:asciiTheme="minorEastAsia" w:hAnsiTheme="minorEastAsia" w:eastAsiaTheme="minorEastAsia" w:cstheme="minorEastAsia"/>
          <w:b w:val="0"/>
          <w:bCs w:val="0"/>
          <w:sz w:val="24"/>
          <w:szCs w:val="24"/>
          <w:lang w:val="en-US" w:eastAsia="zh-CN"/>
        </w:rPr>
      </w:pPr>
    </w:p>
    <w:p w14:paraId="676950F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第11集</w:t>
      </w:r>
    </w:p>
    <w:p w14:paraId="088D292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11-1 龙族大殿 日 内</w:t>
      </w:r>
    </w:p>
    <w:p w14:paraId="29F3966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2FF6DEF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△维尔的喉结剧烈地上下滚动，粗重的喘息声，他额头青筋暴起，小臂上的肌肉紧绷到了极致。</w:t>
      </w:r>
    </w:p>
    <w:p w14:paraId="4945727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△维尔一把搂住伊索尔德=的细腰。</w:t>
      </w:r>
    </w:p>
    <w:p w14:paraId="764EE53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维尔：这是你自找的。</w:t>
      </w:r>
    </w:p>
    <w:p w14:paraId="317612D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△维尔猛地低头，狠狠封住伊索尔德的唇，伊索尔德被他逼得连连后退，直到后背重重撞在雕花石柱上。</w:t>
      </w:r>
    </w:p>
    <w:p w14:paraId="501825B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△两人的呼吸瞬间交缠在一起，发出粘腻的声响。</w:t>
      </w:r>
    </w:p>
    <w:p w14:paraId="137A8C9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△维尔的手急不可耐地顺着伊索尔德的腰线向下，手直接探入布料中，狂热而用力地揉捏着伊索尔德的肌肤。</w:t>
      </w:r>
    </w:p>
    <w:p w14:paraId="01F1717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△伊索尔德被吻双腿发软，双手无力地攀着维尔的宽肩</w:t>
      </w:r>
    </w:p>
    <w:p w14:paraId="71391E3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伊索尔德：唔……维尔……慢点……</w:t>
      </w:r>
    </w:p>
    <w:p w14:paraId="3B60E97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△维尔的动作越来越放肆，充满力量感的大腿强势地挤进伊索尔德的双腿之间，结实的躯体和她严丝合缝地紧紧贴在一起。 </w:t>
      </w:r>
    </w:p>
    <w:p w14:paraId="65C1511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△维尔的唇顺着伊索尔德的脖颈一路向下，重重地吮吸着她锁骨处的肌肤，留下一个个刺眼的红痕。</w:t>
      </w:r>
    </w:p>
    <w:p w14:paraId="58E0E8C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(喘息着)：你是我的。你的每一寸肌肤都是。</w:t>
      </w:r>
    </w:p>
    <w:p w14:paraId="7104902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△就在维尔的大手准备扯去最后一点障碍，伊索尔德突然偏过头躲开了他的吻。</w:t>
      </w:r>
    </w:p>
    <w:p w14:paraId="5F9D8C6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△伊索尔德气喘吁吁地将双手抵在维尔的胸膛上，用力推了推他的肌肉。</w:t>
      </w:r>
    </w:p>
    <w:p w14:paraId="77F41C8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△伊索尔德脸颊绯红，笑得狡黠。</w:t>
      </w:r>
    </w:p>
    <w:p w14:paraId="21F988A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伊索尔德：停下。</w:t>
      </w:r>
    </w:p>
    <w:p w14:paraId="395B065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△维尔的动作僵在半空，眼睛充满不解和难耐的饥渴，死死盯着伊索尔德，胸膛因为粗重的呼吸而剧烈起伏。</w:t>
      </w:r>
    </w:p>
    <w:p w14:paraId="250290E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△伊索尔德指尖轻轻戳了戳维尔紧绷的胸肌，发出一声轻笑。</w:t>
      </w:r>
    </w:p>
    <w:p w14:paraId="0B0C192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伊索尔德：这可是新婚夜的特权。等我。</w:t>
      </w:r>
    </w:p>
    <w:p w14:paraId="0E18757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△维尔死死握紧拳头，手背上出了黑色的龙鳞。他急促地喘息着，仰起头，从喉咙深处发出一声压抑的低吼。</w:t>
      </w:r>
    </w:p>
    <w:p w14:paraId="3AB1FC2F">
      <w:pPr>
        <w:rPr>
          <w:rFonts w:hint="eastAsia" w:asciiTheme="minorEastAsia" w:hAnsiTheme="minorEastAsia" w:eastAsiaTheme="minorEastAsia" w:cstheme="minorEastAsia"/>
          <w:b w:val="0"/>
          <w:bCs w:val="0"/>
          <w:sz w:val="24"/>
          <w:szCs w:val="24"/>
          <w:lang w:val="en-US" w:eastAsia="zh-CN"/>
        </w:rPr>
      </w:pPr>
    </w:p>
    <w:p w14:paraId="64722A34">
      <w:pPr>
        <w:rPr>
          <w:rFonts w:hint="eastAsia" w:asciiTheme="minorEastAsia" w:hAnsiTheme="minorEastAsia" w:eastAsiaTheme="minorEastAsia" w:cstheme="minorEastAsia"/>
          <w:b w:val="0"/>
          <w:bCs w:val="0"/>
          <w:sz w:val="24"/>
          <w:szCs w:val="24"/>
          <w:lang w:val="en-US" w:eastAsia="zh-CN"/>
        </w:rPr>
      </w:pPr>
    </w:p>
    <w:p w14:paraId="3B3FF3EA">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第1</w:t>
      </w:r>
      <w:r>
        <w:rPr>
          <w:rFonts w:hint="eastAsia" w:asciiTheme="minorEastAsia" w:hAnsiTheme="minorEastAsia" w:eastAsiaTheme="minorEastAsia" w:cstheme="minorEastAsia"/>
          <w:b/>
          <w:bCs/>
          <w:sz w:val="24"/>
          <w:szCs w:val="24"/>
          <w:lang w:val="en-US" w:eastAsia="zh"/>
          <w:woUserID w:val="2"/>
        </w:rPr>
        <w:t>2</w:t>
      </w:r>
      <w:r>
        <w:rPr>
          <w:rFonts w:hint="eastAsia" w:asciiTheme="minorEastAsia" w:hAnsiTheme="minorEastAsia" w:eastAsiaTheme="minorEastAsia" w:cstheme="minorEastAsia"/>
          <w:b/>
          <w:bCs/>
          <w:sz w:val="24"/>
          <w:szCs w:val="24"/>
          <w:lang w:val="en-US" w:eastAsia="zh-CN"/>
        </w:rPr>
        <w:t>集</w:t>
      </w:r>
    </w:p>
    <w:p w14:paraId="47F79F3B">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lang w:val="en-US" w:eastAsia="zh"/>
          <w:woUserID w:val="2"/>
        </w:rPr>
        <w:t>2</w:t>
      </w:r>
      <w:r>
        <w:rPr>
          <w:rFonts w:hint="eastAsia" w:asciiTheme="minorEastAsia" w:hAnsiTheme="minorEastAsia" w:eastAsiaTheme="minorEastAsia" w:cstheme="minorEastAsia"/>
          <w:b/>
          <w:bCs/>
          <w:sz w:val="24"/>
          <w:szCs w:val="24"/>
          <w:lang w:val="en-US" w:eastAsia="zh-CN"/>
        </w:rPr>
        <w:t>-1 龙堡大殿 日 内</w:t>
      </w:r>
    </w:p>
    <w:p w14:paraId="532B375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人物：伊索尔德，维尔，长老们</w:t>
      </w:r>
    </w:p>
    <w:p w14:paraId="259BE84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△宏大、暗黑奢华的龙堡大殿。大殿两侧燃烧着幽蓝色的龙火，红色的玫瑰花瓣铺满了通往王座的黑色大理石地毯。</w:t>
      </w:r>
    </w:p>
    <w:p w14:paraId="22E6339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△石门轰然推开。维尔牵着伊索尔德的手，大步走入。</w:t>
      </w:r>
    </w:p>
    <w:p w14:paraId="6A90EE4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△大殿两侧，齐聚的龙族长老们齐刷刷地转过头，目光齐聚在伊索尔德身上。他们的眼神中充满排斥。</w:t>
      </w:r>
    </w:p>
    <w:p w14:paraId="2ECCA26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长老甲：一个人类？领主疯了。</w:t>
      </w:r>
    </w:p>
    <w:p w14:paraId="4DC6561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长老乙：她会毁了我们的血脉……</w:t>
      </w:r>
    </w:p>
    <w:p w14:paraId="153462B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△维尔脚步一顿，暗金色的竖瞳瞬间扫向那两名长老，恐怖的龙威如泰山压顶般席卷全场。</w:t>
      </w:r>
    </w:p>
    <w:p w14:paraId="103D270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维尔：再说一遍，我就拔了你的舌头。</w:t>
      </w:r>
    </w:p>
    <w:p w14:paraId="504DB09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△长老们吓得浑身一抖，立刻低头噤声。</w:t>
      </w:r>
    </w:p>
    <w:p w14:paraId="4D8A63B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△维尔牵着伊索尔德的手，一步步走到最高处的祭台前。</w:t>
      </w:r>
    </w:p>
    <w:p w14:paraId="4A1CF25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△维尔转过身，从天鹅绒托盘上拿起黑钻王冠。</w:t>
      </w:r>
    </w:p>
    <w:p w14:paraId="48FD8C3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△维尔看着伊索尔德，眼神中满是深情。</w:t>
      </w:r>
    </w:p>
    <w:p w14:paraId="1A3D4C0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维尔：伊索尔德。我将我的城堡，以及我的生命，全都交给你。</w:t>
      </w:r>
    </w:p>
    <w:p w14:paraId="66AABEA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△伊索尔德微微低下头，准备接受加冕。</w:t>
      </w:r>
    </w:p>
    <w:p w14:paraId="4DF0BAB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：我是您的，领主大人。</w:t>
      </w:r>
    </w:p>
    <w:p w14:paraId="2598D3A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△维尔嘴角勾起一抹温柔的笑意，双手举起王冠，缓缓落向伊索尔德的头顶。</w:t>
      </w:r>
    </w:p>
    <w:p w14:paraId="7C32936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△就在王冠即将触碰到伊索尔德的最后一秒——</w:t>
      </w:r>
    </w:p>
    <w:p w14:paraId="349C3F1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△砰——！！大殿大门被猛地推开，狂风夹杂着雪花瞬间涌入大殿，吹得两旁的龙火剧烈摇晃。</w:t>
      </w:r>
    </w:p>
    <w:p w14:paraId="790EABF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艾拉拉 (VO)：别把王冠戴在她头上！</w:t>
      </w:r>
    </w:p>
    <w:p w14:paraId="0CB882F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△全场震惊，所有人齐刷刷地转头看向大门。</w:t>
      </w:r>
    </w:p>
    <w:p w14:paraId="6568EBFE">
      <w:pPr>
        <w:rPr>
          <w:rFonts w:hint="eastAsia" w:asciiTheme="minorEastAsia" w:hAnsiTheme="minorEastAsia" w:eastAsiaTheme="minorEastAsia" w:cstheme="minorEastAsia"/>
          <w:b w:val="0"/>
          <w:bCs w:val="0"/>
          <w:sz w:val="24"/>
          <w:szCs w:val="24"/>
          <w:lang w:val="en-US" w:eastAsia="zh-CN"/>
        </w:rPr>
      </w:pPr>
    </w:p>
    <w:p w14:paraId="64D0435D">
      <w:pPr>
        <w:rPr>
          <w:rFonts w:hint="eastAsia" w:asciiTheme="minorEastAsia" w:hAnsiTheme="minorEastAsia" w:eastAsiaTheme="minorEastAsia" w:cstheme="minorEastAsia"/>
          <w:b w:val="0"/>
          <w:bCs w:val="0"/>
          <w:sz w:val="24"/>
          <w:szCs w:val="24"/>
          <w:lang w:val="en-US" w:eastAsia="zh-CN"/>
        </w:rPr>
      </w:pPr>
    </w:p>
    <w:p w14:paraId="4F08913B">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第1</w:t>
      </w:r>
      <w:r>
        <w:rPr>
          <w:rFonts w:hint="eastAsia" w:asciiTheme="minorEastAsia" w:hAnsiTheme="minorEastAsia" w:eastAsiaTheme="minorEastAsia" w:cstheme="minorEastAsia"/>
          <w:b/>
          <w:bCs/>
          <w:sz w:val="24"/>
          <w:szCs w:val="24"/>
          <w:lang w:val="en-US" w:eastAsia="zh"/>
          <w:woUserID w:val="2"/>
        </w:rPr>
        <w:t>3</w:t>
      </w:r>
      <w:r>
        <w:rPr>
          <w:rFonts w:hint="eastAsia" w:asciiTheme="minorEastAsia" w:hAnsiTheme="minorEastAsia" w:eastAsiaTheme="minorEastAsia" w:cstheme="minorEastAsia"/>
          <w:b/>
          <w:bCs/>
          <w:sz w:val="24"/>
          <w:szCs w:val="24"/>
          <w:lang w:val="en-US" w:eastAsia="zh-CN"/>
        </w:rPr>
        <w:t>集</w:t>
      </w:r>
    </w:p>
    <w:p w14:paraId="29662C0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lang w:val="en-US" w:eastAsia="zh"/>
          <w:woUserID w:val="2"/>
        </w:rPr>
        <w:t>3</w:t>
      </w:r>
      <w:r>
        <w:rPr>
          <w:rFonts w:hint="eastAsia" w:asciiTheme="minorEastAsia" w:hAnsiTheme="minorEastAsia" w:eastAsiaTheme="minorEastAsia" w:cstheme="minorEastAsia"/>
          <w:b/>
          <w:bCs/>
          <w:sz w:val="24"/>
          <w:szCs w:val="24"/>
          <w:lang w:val="en-US" w:eastAsia="zh-CN"/>
        </w:rPr>
        <w:t>-1 龙堡大殿 日 内</w:t>
      </w:r>
    </w:p>
    <w:p w14:paraId="15C9B06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人物：伊索尔德，维尔，艾拉拉，克洛伊，长老们</w:t>
      </w:r>
    </w:p>
    <w:p w14:paraId="1112A4B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△艾拉拉满脸得意地大步走入大殿。在她的身边，跟着一个盛装打扮的克洛伊。</w:t>
      </w:r>
    </w:p>
    <w:p w14:paraId="445397F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△伊索尔德猛地回过头，看清克洛伊的脸时，瞳孔骤然收缩。</w:t>
      </w:r>
    </w:p>
    <w:p w14:paraId="6F005E5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(OS)：克洛伊？！她怎么会在这里？！</w:t>
      </w:r>
    </w:p>
    <w:p w14:paraId="1A30BDF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△维尔眉头紧锁，暗金色的眼眸中闪过一丝危险的暴戾。</w:t>
      </w:r>
    </w:p>
    <w:p w14:paraId="18E3F03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：艾拉拉。你是在找死吗？</w:t>
      </w:r>
    </w:p>
    <w:p w14:paraId="62142ED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△艾拉拉指着高台上的伊索尔德。</w:t>
      </w:r>
    </w:p>
    <w:p w14:paraId="291B9E9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艾拉拉：领主大人！您被骗了！她根本不是契约新娘！她是个冒牌货！</w:t>
      </w:r>
    </w:p>
    <w:p w14:paraId="1F1C243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△长老们震惊地交头接耳。</w:t>
      </w:r>
    </w:p>
    <w:p w14:paraId="7D423CDE">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艾拉拉 (一把将克洛伊拉到身前)：看！这位才是真正的人类公主，克洛伊！而且她带来了证据！</w:t>
      </w:r>
    </w:p>
    <w:p w14:paraId="1AD81AAE">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△克洛伊走上前，拿出一卷古老的羊皮纸，猛地抛向大殿半空。</w:t>
      </w:r>
    </w:p>
    <w:p w14:paraId="75059954">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△羊皮卷轴在半空中犹如瀑布般轰然展开，化作一道巨大的半透明魔法光幕。耀眼的金黄色契约文字在背景上熊熊燃烧、不断流转。在光幕的最中心闪烁着两个交织在一起的名字——“Vael &amp; Chloe”（维尔与克洛伊</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w:t>
      </w:r>
    </w:p>
    <w:p w14:paraId="0FFFFD6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rPr>
        <w:t>△大殿被金色的契约光芒照亮。全场哗然。</w:t>
      </w:r>
    </w:p>
    <w:p w14:paraId="0169924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△克洛伊装出一副楚楚可怜的模样，眼眶泛红，拿出手帕擦着眼角，带着哭腔看向台上的伊索尔德。</w:t>
      </w:r>
    </w:p>
    <w:p w14:paraId="5793F76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克洛伊：姐姐……你怎么能抢走我的位置？</w:t>
      </w:r>
    </w:p>
    <w:p w14:paraId="3ABFB81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△长老们纷纷举起手杖，指着伊索尔德破口大骂。</w:t>
      </w:r>
    </w:p>
    <w:p w14:paraId="22F5E16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 (暴怒)：一个人类竟敢欺骗我们龙族！</w:t>
      </w:r>
    </w:p>
    <w:p w14:paraId="6EC8E3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长老乙：这是肮脏的侮辱！必须把她活活烧死！</w:t>
      </w:r>
    </w:p>
    <w:p w14:paraId="640F7B0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△“烧死她！烧死她！”的呼声在大殿内此起彼伏。</w:t>
      </w:r>
    </w:p>
    <w:p w14:paraId="7C6AE79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△伊索尔德彻底陷入了惊慌失措。浑身发抖，猛地转头看向维尔。</w:t>
      </w:r>
    </w:p>
    <w:p w14:paraId="555C813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(OS)：这次他一定会把我撕成碎片……</w:t>
      </w:r>
    </w:p>
    <w:p w14:paraId="1B261A5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△特写：维尔慢慢放下拿着王冠的手。</w:t>
      </w:r>
    </w:p>
    <w:p w14:paraId="3CA10EB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△维尔缓缓转过头，看向瑟瑟发抖的伊索尔德。</w:t>
      </w:r>
    </w:p>
    <w:p w14:paraId="51B76D2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△维尔面无表情，眼神深邃得可怕，周身的温度急剧下降，空气中隐隐传来骨骼摩擦的错位声，黑色的龙鳞开始在他脖颈处蔓延。</w:t>
      </w:r>
    </w:p>
    <w:p w14:paraId="7B1B9B95">
      <w:pPr>
        <w:rPr>
          <w:rFonts w:hint="eastAsia" w:asciiTheme="minorEastAsia" w:hAnsiTheme="minorEastAsia" w:eastAsiaTheme="minorEastAsia" w:cstheme="minorEastAsia"/>
          <w:b w:val="0"/>
          <w:bCs w:val="0"/>
          <w:sz w:val="24"/>
          <w:szCs w:val="24"/>
          <w:lang w:val="en-US" w:eastAsia="zh-CN"/>
        </w:rPr>
      </w:pPr>
    </w:p>
    <w:p w14:paraId="5A089FDB">
      <w:pPr>
        <w:rPr>
          <w:rFonts w:hint="eastAsia" w:asciiTheme="minorEastAsia" w:hAnsiTheme="minorEastAsia" w:eastAsiaTheme="minorEastAsia" w:cstheme="minorEastAsia"/>
          <w:b w:val="0"/>
          <w:bCs w:val="0"/>
          <w:sz w:val="24"/>
          <w:szCs w:val="24"/>
          <w:lang w:val="en-US" w:eastAsia="zh-CN"/>
        </w:rPr>
      </w:pPr>
    </w:p>
    <w:p w14:paraId="51EEEE5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第1</w:t>
      </w:r>
      <w:r>
        <w:rPr>
          <w:rFonts w:hint="eastAsia" w:asciiTheme="minorEastAsia" w:hAnsiTheme="minorEastAsia" w:eastAsiaTheme="minorEastAsia" w:cstheme="minorEastAsia"/>
          <w:b/>
          <w:bCs/>
          <w:sz w:val="24"/>
          <w:szCs w:val="24"/>
          <w:lang w:val="en-US" w:eastAsia="zh"/>
          <w:woUserID w:val="2"/>
        </w:rPr>
        <w:t>4</w:t>
      </w:r>
      <w:r>
        <w:rPr>
          <w:rFonts w:hint="eastAsia" w:asciiTheme="minorEastAsia" w:hAnsiTheme="minorEastAsia" w:eastAsiaTheme="minorEastAsia" w:cstheme="minorEastAsia"/>
          <w:b/>
          <w:bCs/>
          <w:sz w:val="24"/>
          <w:szCs w:val="24"/>
          <w:lang w:val="en-US" w:eastAsia="zh-CN"/>
        </w:rPr>
        <w:t>集</w:t>
      </w:r>
    </w:p>
    <w:p w14:paraId="6269546A">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lang w:val="en-US" w:eastAsia="zh"/>
          <w:woUserID w:val="2"/>
        </w:rPr>
        <w:t>4</w:t>
      </w:r>
      <w:r>
        <w:rPr>
          <w:rFonts w:hint="eastAsia" w:asciiTheme="minorEastAsia" w:hAnsiTheme="minorEastAsia" w:eastAsiaTheme="minorEastAsia" w:cstheme="minorEastAsia"/>
          <w:b/>
          <w:bCs/>
          <w:sz w:val="24"/>
          <w:szCs w:val="24"/>
          <w:lang w:val="en-US" w:eastAsia="zh-CN"/>
        </w:rPr>
        <w:t>-1 龙堡大殿 日 内</w:t>
      </w:r>
    </w:p>
    <w:p w14:paraId="44D84F2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人物：伊索尔德，维尔，艾拉拉，克洛伊，长老们</w:t>
      </w:r>
    </w:p>
    <w:p w14:paraId="452A395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△伊索尔德低下头，手指死死攥着婚纱的裙摆。</w:t>
      </w:r>
    </w:p>
    <w:p w14:paraId="55707FF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(OS)：玩弄男人的情感比颠覆一个国家还要难，更何况是他这样的领主呢……</w:t>
      </w:r>
    </w:p>
    <w:p w14:paraId="399591A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△克洛伊看着伊索尔德落败的模样，眼底满是掩饰不住的得意。</w:t>
      </w:r>
    </w:p>
    <w:p w14:paraId="33E5E9A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克洛伊：姐姐，你这辈子都比不过我。你的父亲，你的未婚夫，还有现在的维尔大人，他们的爱都只会给我一个。</w:t>
      </w:r>
    </w:p>
    <w:p w14:paraId="599D7C4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△维尔居高临下地俯视着众人。他突然缓缓向前伸出了一只手。</w:t>
      </w:r>
    </w:p>
    <w:p w14:paraId="2377451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△克洛伊眼睛一亮，兴冲冲地走上前，伸出手想要搭上维尔的手掌。</w:t>
      </w:r>
    </w:p>
    <w:p w14:paraId="6F52FE2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 (声音娇媚)：领主大人……</w:t>
      </w:r>
    </w:p>
    <w:p w14:paraId="7708D17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△维尔眼神骤然一凛，那只伸出的手猛地翻转，一把死死掐住了克洛伊的脖颈，将她整个人单手提到了半空中。</w:t>
      </w:r>
    </w:p>
    <w:p w14:paraId="14EFAE0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△克洛伊脸上的娇羞瞬间化为惊恐，双脚在半空中疯狂乱踢。</w:t>
      </w:r>
    </w:p>
    <w:p w14:paraId="1842AE9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：戏弄伟大的龙族领主，你们还真是好大的胆子！</w:t>
      </w:r>
    </w:p>
    <w:p w14:paraId="76AC914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△克洛伊拼命挣扎，涨红了脸，艰难地挤出声音。</w:t>
      </w:r>
    </w:p>
    <w:p w14:paraId="1D2D3F9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克洛伊：大人……我才是……婚约上您的妻子啊！</w:t>
      </w:r>
    </w:p>
    <w:p w14:paraId="19AD784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△维尔冷笑一声，如同看一只蝼蚁。</w:t>
      </w:r>
    </w:p>
    <w:p w14:paraId="584ADB7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维尔：什么时候，我需要人类来帮我选定配偶了？</w:t>
      </w:r>
    </w:p>
    <w:p w14:paraId="71FC9EF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rPr>
        <w:t>△维尔</w:t>
      </w:r>
      <w:r>
        <w:rPr>
          <w:rFonts w:hint="eastAsia" w:asciiTheme="minorEastAsia" w:hAnsiTheme="minorEastAsia" w:eastAsiaTheme="minorEastAsia" w:cstheme="minorEastAsia"/>
          <w:b w:val="0"/>
          <w:bCs w:val="0"/>
          <w:sz w:val="24"/>
          <w:szCs w:val="24"/>
          <w:lang w:val="en-US" w:eastAsia="zh-CN"/>
        </w:rPr>
        <w:t>将克洛伊狠狠甩在地板上。</w:t>
      </w:r>
    </w:p>
    <w:p w14:paraId="468625A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△克洛伊捂着脖子剧烈咳嗽，狼狈不堪。</w:t>
      </w:r>
    </w:p>
    <w:p w14:paraId="02E907DA">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sz w:val="24"/>
        </w:rPr>
        <w:t>维尔牵着伊索尔德的手，带着她一同按向半空中巨大的金色魔法婚契。</w:t>
      </w:r>
    </w:p>
    <w:p w14:paraId="57630609">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△一股强悍的魔力波动瞬间荡开。婚契上原本属于“Chloe”的名字被烈焰吞噬，金色的字符疯狂流转、重组，最终定格成了耀眼的——“Isolde”</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卷轴上，并排闪耀着印记：Vael &amp; Isolde。</w:t>
      </w:r>
    </w:p>
    <w:p w14:paraId="33CBFC7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rPr>
        <w:t>△全场震慑，鸦雀无声。</w:t>
      </w:r>
    </w:p>
    <w:p w14:paraId="135E46A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△维尔猛地转过头，目光死死锁定错愕的伊索尔德身上，向全场咆哮宣告。</w:t>
      </w:r>
    </w:p>
    <w:p w14:paraId="03BE52E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维尔：伊索尔德才是我命定的伴侣！</w:t>
      </w:r>
    </w:p>
    <w:p w14:paraId="078A62C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△伊索尔德瞳孔骤然放大，不敢置信地看着维尔。</w:t>
      </w:r>
    </w:p>
    <w:p w14:paraId="1740488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(OS)：他早就知道我不是契约新娘了？</w:t>
      </w:r>
    </w:p>
    <w:p w14:paraId="0918F3B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（睥睨克洛伊）竟敢对伊索尔德不敬，必须严惩！但因为今天是神圣的日子，我不希望婚礼见血。</w:t>
      </w:r>
      <w:r>
        <w:rPr>
          <w:rFonts w:hint="eastAsia" w:asciiTheme="minorEastAsia" w:hAnsiTheme="minorEastAsia" w:eastAsiaTheme="minorEastAsia" w:cstheme="minorEastAsia"/>
          <w:b w:val="0"/>
          <w:bCs w:val="0"/>
          <w:sz w:val="24"/>
          <w:szCs w:val="24"/>
          <w:lang w:val="en-US" w:eastAsia="zh"/>
          <w:woUserID w:val="1"/>
        </w:rPr>
        <w:t>把她扔到城外，永远不得靠近龙族领地半步！</w:t>
      </w:r>
    </w:p>
    <w:p w14:paraId="48AD9C7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△龙族守卫立刻上前，将尖叫求饶的克洛伊粗暴地拖走。</w:t>
      </w:r>
    </w:p>
    <w:p w14:paraId="51B0E0F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△维尔温柔地注视着伊索尔德，双手捧起黑钻王冠。</w:t>
      </w:r>
    </w:p>
    <w:p w14:paraId="71DEF73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维尔：终于，你要成为我的新娘了。</w:t>
      </w:r>
    </w:p>
    <w:p w14:paraId="522FC30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szCs w:val="24"/>
        </w:rPr>
        <w:t>长老</w:t>
      </w:r>
      <w:r>
        <w:rPr>
          <w:rFonts w:hint="eastAsia" w:asciiTheme="minorEastAsia" w:hAnsiTheme="minorEastAsia" w:eastAsiaTheme="minorEastAsia" w:cstheme="minorEastAsia"/>
          <w:sz w:val="24"/>
          <w:szCs w:val="24"/>
          <w:lang w:val="en-US" w:eastAsia="zh-CN"/>
        </w:rPr>
        <w:t>甲</w:t>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vo</w:t>
      </w:r>
      <w:r>
        <w:rPr>
          <w:rFonts w:hint="eastAsia" w:asciiTheme="minorEastAsia" w:hAnsiTheme="minorEastAsia" w:eastAsiaTheme="minorEastAsia" w:cstheme="minorEastAsia"/>
          <w:sz w:val="24"/>
          <w:szCs w:val="24"/>
        </w:rPr>
        <w:t>)：且慢！</w:t>
      </w:r>
    </w:p>
    <w:p w14:paraId="54F17238">
      <w:pPr>
        <w:rPr>
          <w:rFonts w:hint="eastAsia" w:asciiTheme="minorEastAsia" w:hAnsiTheme="minorEastAsia" w:eastAsiaTheme="minorEastAsia" w:cstheme="minorEastAsia"/>
          <w:b w:val="0"/>
          <w:bCs w:val="0"/>
          <w:sz w:val="24"/>
          <w:szCs w:val="24"/>
          <w:lang w:val="en-US" w:eastAsia="zh-CN"/>
        </w:rPr>
      </w:pPr>
    </w:p>
    <w:p w14:paraId="016AD4F1">
      <w:pPr>
        <w:rPr>
          <w:rFonts w:hint="eastAsia" w:asciiTheme="minorEastAsia" w:hAnsiTheme="minorEastAsia" w:eastAsiaTheme="minorEastAsia" w:cstheme="minorEastAsia"/>
          <w:b w:val="0"/>
          <w:bCs w:val="0"/>
          <w:sz w:val="24"/>
          <w:szCs w:val="24"/>
          <w:lang w:val="en-US" w:eastAsia="zh-CN"/>
        </w:rPr>
      </w:pPr>
    </w:p>
    <w:p w14:paraId="7B9A29CA">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w:t>
      </w:r>
      <w:r>
        <w:rPr>
          <w:rFonts w:hint="eastAsia" w:asciiTheme="minorEastAsia" w:hAnsiTheme="minorEastAsia" w:eastAsiaTheme="minorEastAsia" w:cstheme="minorEastAsia"/>
          <w:b/>
          <w:bCs/>
          <w:sz w:val="24"/>
          <w:szCs w:val="24"/>
          <w:lang w:val="en-US" w:eastAsia="zh"/>
          <w:woUserID w:val="2"/>
        </w:rPr>
        <w:t>15</w:t>
      </w:r>
      <w:r>
        <w:rPr>
          <w:rFonts w:hint="eastAsia" w:asciiTheme="minorEastAsia" w:hAnsiTheme="minorEastAsia" w:eastAsiaTheme="minorEastAsia" w:cstheme="minorEastAsia"/>
          <w:b/>
          <w:bCs/>
          <w:sz w:val="24"/>
          <w:szCs w:val="24"/>
          <w:lang w:val="en-US" w:eastAsia="zh-CN"/>
        </w:rPr>
        <w:t>集</w:t>
      </w:r>
    </w:p>
    <w:p w14:paraId="38886C8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lang w:val="en-US" w:eastAsia="zh"/>
          <w:woUserID w:val="2"/>
        </w:rPr>
        <w:t>5</w:t>
      </w:r>
      <w:r>
        <w:rPr>
          <w:rFonts w:hint="eastAsia" w:asciiTheme="minorEastAsia" w:hAnsiTheme="minorEastAsia" w:eastAsiaTheme="minorEastAsia" w:cstheme="minorEastAsia"/>
          <w:b/>
          <w:bCs/>
          <w:sz w:val="24"/>
          <w:szCs w:val="24"/>
          <w:lang w:val="en-US" w:eastAsia="zh-CN"/>
        </w:rPr>
        <w:t>-1 龙堡大殿 日 内</w:t>
      </w:r>
    </w:p>
    <w:p w14:paraId="62A8C7BB">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人物：伊索尔德，维尔，长老们</w:t>
      </w:r>
    </w:p>
    <w:p w14:paraId="7F0A0DD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△所有人看过去，</w:t>
      </w:r>
      <w:r>
        <w:rPr>
          <w:rFonts w:hint="eastAsia" w:asciiTheme="minorEastAsia" w:hAnsiTheme="minorEastAsia" w:eastAsiaTheme="minorEastAsia" w:cstheme="minorEastAsia"/>
          <w:sz w:val="24"/>
          <w:szCs w:val="24"/>
        </w:rPr>
        <w:t>长老</w:t>
      </w:r>
      <w:r>
        <w:rPr>
          <w:rFonts w:hint="eastAsia" w:asciiTheme="minorEastAsia" w:hAnsiTheme="minorEastAsia" w:eastAsiaTheme="minorEastAsia" w:cstheme="minorEastAsia"/>
          <w:sz w:val="24"/>
          <w:szCs w:val="24"/>
          <w:lang w:val="en-US" w:eastAsia="zh-CN"/>
        </w:rPr>
        <w:t>甲</w:t>
      </w:r>
      <w:r>
        <w:rPr>
          <w:rFonts w:hint="eastAsia" w:asciiTheme="minorEastAsia" w:hAnsiTheme="minorEastAsia" w:eastAsiaTheme="minorEastAsia" w:cstheme="minorEastAsia"/>
          <w:sz w:val="24"/>
          <w:szCs w:val="24"/>
        </w:rPr>
        <w:t>急匆匆地从人群中走上前来</w:t>
      </w:r>
      <w:r>
        <w:rPr>
          <w:rFonts w:hint="eastAsia" w:asciiTheme="minorEastAsia" w:hAnsiTheme="minorEastAsia" w:eastAsiaTheme="minorEastAsia" w:cstheme="minorEastAsia"/>
          <w:sz w:val="24"/>
          <w:szCs w:val="24"/>
          <w:lang w:eastAsia="zh-CN"/>
        </w:rPr>
        <w:t>。</w:t>
      </w:r>
    </w:p>
    <w:p w14:paraId="5858F81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大长老：领主大人，别忘了血脉石！</w:t>
      </w:r>
    </w:p>
    <w:p w14:paraId="5321F61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大长老 (看向全场)：按照古老律法，只有真心相爱的伴侣，才能点亮那块石头。一旦它燃起红火，伊索尔德才能被彻底认可为王后！</w:t>
      </w:r>
    </w:p>
    <w:p w14:paraId="4816B6C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△几名侍卫抬着一块散发着古老幽光的巨大透明晶石走上祭台。</w:t>
      </w:r>
    </w:p>
    <w:p w14:paraId="5F30184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△伊索尔德看着那块血脉石，脸色变得惨白，脚步下意识地后退了半步。</w:t>
      </w:r>
    </w:p>
    <w:p w14:paraId="65E4357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(OS)：我满脑子都是怎么利用他的军队复仇！要是那破石头测出我的心思，我岂不是当场露馅？！</w:t>
      </w:r>
    </w:p>
    <w:p w14:paraId="6E46B89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△维尔察觉到了伊索尔德的恐惧，暗金色的竖瞳微微一沉。</w:t>
      </w:r>
    </w:p>
    <w:p w14:paraId="402B9C8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(OS)：我知道你想利用我，就算你不爱我，我也不在乎。我也要娶你！</w:t>
      </w:r>
    </w:p>
    <w:p w14:paraId="2F31D4D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△维尔上前一步，宽大的手掌紧紧握住伊索尔德颤抖的手，将她拉回自己身边。</w:t>
      </w:r>
    </w:p>
    <w:p w14:paraId="7C7E786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：别怕。一块破石头而已。摸一下就好。</w:t>
      </w:r>
    </w:p>
    <w:p w14:paraId="44A8A41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△维尔握住伊索尔德的手，缓缓贴上了血脉石。</w:t>
      </w:r>
    </w:p>
    <w:p w14:paraId="5FE8352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△在维尔和伊索尔德双手贴上的瞬间，血脉石猛地爆发出耀眼的红光，瞬间照亮了整个大殿。</w:t>
      </w:r>
    </w:p>
    <w:p w14:paraId="1EA67A3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△长老们倒吸一口凉气，面面相觑。</w:t>
      </w:r>
    </w:p>
    <w:p w14:paraId="513E4F5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△伊索尔德猛地瞪大眼睛，满脸错愕。</w:t>
      </w:r>
    </w:p>
    <w:p w14:paraId="375AD79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(OS)：怎么可能？竟然真的亮了？！</w:t>
      </w:r>
    </w:p>
    <w:p w14:paraId="2AA9894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△维尔微微一怔，眼底闪过意外的惊讶，但随即被喜悦取代。他嘴角勾起宠溺的笑容，转头看向伊索尔德。</w:t>
      </w:r>
    </w:p>
    <w:p w14:paraId="364E2ED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维尔：看吧？我告诉过你。我们属于彼此。</w:t>
      </w:r>
    </w:p>
    <w:p w14:paraId="46FD394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△维尔松开了覆盖在伊索尔德手背上的大掌。</w:t>
      </w:r>
    </w:p>
    <w:p w14:paraId="473BBC4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△就在维尔的手离开的瞬间，原本耀眼的红光，突然像接触不良的灯泡一样，剧烈地闪烁了两下。</w:t>
      </w:r>
    </w:p>
    <w:p w14:paraId="1DE7656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△一声极其细微的闷响。血脉石里的红光瞬间彻底熄灭，整个大殿陷入了昏暗。</w:t>
      </w:r>
    </w:p>
    <w:p w14:paraId="0C54231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△一股极寒之气从石头内部渗出，顺着伊索尔德的指尖，一层厚厚的白霜迅速蔓延，将整块血脉石冻成了冰块。</w:t>
      </w:r>
    </w:p>
    <w:p w14:paraId="447B6C0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△大殿内陷入了死一般的寂静。</w:t>
      </w:r>
    </w:p>
    <w:p w14:paraId="1F4F7685">
      <w:pPr>
        <w:rPr>
          <w:rFonts w:hint="eastAsia" w:asciiTheme="minorEastAsia" w:hAnsiTheme="minorEastAsia" w:eastAsiaTheme="minorEastAsia" w:cstheme="minorEastAsia"/>
          <w:b w:val="0"/>
          <w:bCs w:val="0"/>
          <w:sz w:val="24"/>
          <w:szCs w:val="24"/>
          <w:lang w:val="en-US" w:eastAsia="zh-CN"/>
        </w:rPr>
      </w:pPr>
    </w:p>
    <w:p w14:paraId="4820B5F0">
      <w:pPr>
        <w:rPr>
          <w:rFonts w:hint="eastAsia" w:asciiTheme="minorEastAsia" w:hAnsiTheme="minorEastAsia" w:eastAsiaTheme="minorEastAsia" w:cstheme="minorEastAsia"/>
          <w:b w:val="0"/>
          <w:bCs w:val="0"/>
          <w:sz w:val="24"/>
          <w:szCs w:val="24"/>
          <w:lang w:val="en-US" w:eastAsia="zh-CN"/>
        </w:rPr>
      </w:pPr>
    </w:p>
    <w:p w14:paraId="0BBF058A">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第1</w:t>
      </w:r>
      <w:r>
        <w:rPr>
          <w:rFonts w:hint="eastAsia" w:asciiTheme="minorEastAsia" w:hAnsiTheme="minorEastAsia" w:eastAsiaTheme="minorEastAsia" w:cstheme="minorEastAsia"/>
          <w:b/>
          <w:bCs/>
          <w:sz w:val="24"/>
          <w:szCs w:val="24"/>
          <w:lang w:val="en-US" w:eastAsia="zh"/>
          <w:woUserID w:val="2"/>
        </w:rPr>
        <w:t>6</w:t>
      </w:r>
      <w:r>
        <w:rPr>
          <w:rFonts w:hint="eastAsia" w:asciiTheme="minorEastAsia" w:hAnsiTheme="minorEastAsia" w:eastAsiaTheme="minorEastAsia" w:cstheme="minorEastAsia"/>
          <w:b/>
          <w:bCs/>
          <w:sz w:val="24"/>
          <w:szCs w:val="24"/>
          <w:lang w:val="en-US" w:eastAsia="zh-CN"/>
        </w:rPr>
        <w:t>集</w:t>
      </w:r>
    </w:p>
    <w:p w14:paraId="3A31817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lang w:val="en-US" w:eastAsia="zh"/>
          <w:woUserID w:val="2"/>
        </w:rPr>
        <w:t>6</w:t>
      </w:r>
      <w:r>
        <w:rPr>
          <w:rFonts w:hint="eastAsia" w:asciiTheme="minorEastAsia" w:hAnsiTheme="minorEastAsia" w:eastAsiaTheme="minorEastAsia" w:cstheme="minorEastAsia"/>
          <w:b/>
          <w:bCs/>
          <w:sz w:val="24"/>
          <w:szCs w:val="24"/>
          <w:lang w:val="en-US" w:eastAsia="zh-CN"/>
        </w:rPr>
        <w:t>-1 龙堡大殿 日 内</w:t>
      </w:r>
    </w:p>
    <w:p w14:paraId="61A78FC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人物：伊索尔德，维尔，长老们</w:t>
      </w:r>
    </w:p>
    <w:p w14:paraId="6B7FAB0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△伊索尔德脸色惨白，嘴唇颤抖。</w:t>
      </w:r>
    </w:p>
    <w:p w14:paraId="67CA4B40">
      <w:pPr>
        <w:rPr>
          <w:rFonts w:hint="eastAsia" w:asciiTheme="minorEastAsia" w:hAnsiTheme="minorEastAsia" w:eastAsiaTheme="minorEastAsia" w:cstheme="minorEastAsia"/>
          <w:b w:val="0"/>
          <w:bCs w:val="0"/>
          <w:sz w:val="24"/>
          <w:szCs w:val="24"/>
          <w:lang w:val="en-US" w:eastAsia="zh-CN"/>
          <w:woUserID w:val="1"/>
        </w:rPr>
      </w:pPr>
      <w:r>
        <w:rPr>
          <w:rFonts w:hint="eastAsia" w:asciiTheme="minorEastAsia" w:hAnsiTheme="minorEastAsia" w:eastAsiaTheme="minorEastAsia" w:cstheme="minorEastAsia"/>
          <w:b w:val="0"/>
          <w:bCs w:val="0"/>
          <w:sz w:val="24"/>
          <w:szCs w:val="24"/>
          <w:lang w:val="en-US" w:eastAsia="zh-CN"/>
        </w:rPr>
        <w:t>伊索尔德 (OS)：</w:t>
      </w:r>
      <w:r>
        <w:rPr>
          <w:rFonts w:ascii="宋体" w:hAnsi="宋体" w:eastAsia="宋体" w:cs="宋体"/>
          <w:sz w:val="24"/>
          <w:szCs w:val="24"/>
          <w:woUserID w:val="1"/>
        </w:rPr>
        <w:t>血脉石之前发光是因为维尔对我的感情吗？现在他的手移走了，我暴露了……</w:t>
      </w:r>
    </w:p>
    <w:p w14:paraId="0F3F93E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长老乙：看看啊！圣石拒绝了她！她根本不爱你，领主大人！</w:t>
      </w:r>
    </w:p>
    <w:p w14:paraId="2C53CD6F">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长老甲：处死她！</w:t>
      </w:r>
    </w:p>
    <w:p w14:paraId="5798731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△维尔看着伊索尔德的恐惧，深吸了一口气。</w:t>
      </w:r>
    </w:p>
    <w:p w14:paraId="62DC2F2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(OS)：就算她现在还不爱我……我也绝不允许任何人伤害她。</w:t>
      </w:r>
    </w:p>
    <w:p w14:paraId="78ADCEE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△维尔猛地转过身，冷厉的目光扫过全场，爆发出恐怖的威压。</w:t>
      </w:r>
    </w:p>
    <w:p w14:paraId="42D63B8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维尔：闭嘴！伊索尔德是人类，血脉脆弱。人类的血脉和龙族血誓有冲突，与她的真心毫无关系！</w:t>
      </w:r>
    </w:p>
    <w:p w14:paraId="2F8F172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△长老们被维尔的暴怒震慑，倒吸一口凉气，面面相觑。</w:t>
      </w:r>
    </w:p>
    <w:p w14:paraId="7E5B107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△伊索尔德猛地抬起头，错愕地看着维尔。</w:t>
      </w:r>
    </w:p>
    <w:p w14:paraId="559C5A7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(OS)：是这样吗？</w:t>
      </w:r>
    </w:p>
    <w:p w14:paraId="766CA7D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 (痛心疾首)：领主大人！没有血脉石的认可，反噬会震碎您的心脉的！</w:t>
      </w:r>
    </w:p>
    <w:p w14:paraId="4B47509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△维尔不理会长老的警告。他温柔地注视着她，双手捧起黑钻王冠，一道耀眼的金光从王冠上蔓延，金光将维尔和伊索尔德缠绕。</w:t>
      </w:r>
    </w:p>
    <w:p w14:paraId="661007B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维尔：没有人能阻止你成为我的王后。</w:t>
      </w:r>
    </w:p>
    <w:p w14:paraId="4FDBDC2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△伊索尔德彻底呆住了。</w:t>
      </w:r>
    </w:p>
    <w:p w14:paraId="3886976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(OS)：我不只是他的床伴吗？他为什么要做到这种地步？</w:t>
      </w:r>
    </w:p>
    <w:p w14:paraId="022895E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△就在王冠即将戴在伊索尔德头上的一瞬间，维尔高大的身躯猛地一僵，整个人毫无征兆地向前倒去。</w:t>
      </w:r>
    </w:p>
    <w:p w14:paraId="44007BE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△黑钻王冠从维尔手中滑脱，重重地砸在地板上，发出刺耳的声响。</w:t>
      </w:r>
    </w:p>
    <w:p w14:paraId="0FEBA85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△伊索尔德尖叫出声，扑上前扶住了维尔高大的身躯。两人重重地跌坐在地上。</w:t>
      </w:r>
    </w:p>
    <w:p w14:paraId="57191B3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w:t>
      </w:r>
    </w:p>
    <w:p w14:paraId="2221CD8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△伊索尔德的手抚上维尔的后背，一震。她错愕地抬起手，满手都是鲜血。</w:t>
      </w:r>
    </w:p>
    <w:p w14:paraId="35DE35F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△伊索尔德震惊地抬起头，维尔的后背鲜血淋漓，鲜血顺着他的衣摆滴落，在地板上溢开血泊。</w:t>
      </w:r>
    </w:p>
    <w:p w14:paraId="5F4565CC">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△维尔虚弱地靠在伊索尔德的怀里，脸色惨白，他颤抖着从怀中摸出一枚散发着暗金光芒的龙鳞戒，缓缓推上伊索尔德的无名指上。</w:t>
      </w:r>
    </w:p>
    <w:p w14:paraId="5377974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：拿着这个……无论你遇到什么危险……只要召唤我……我会回到你身边……</w:t>
      </w:r>
    </w:p>
    <w:p w14:paraId="7BFF7F1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△话音刚落，维尔的手无力地垂落，双眼紧闭，陷入了昏死。</w:t>
      </w:r>
    </w:p>
    <w:p w14:paraId="65A96CC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△伊索尔德紧紧抱着维尔，泪水决堤，绝望的哭喊声在大殿回荡。</w:t>
      </w:r>
    </w:p>
    <w:p w14:paraId="006EBCD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伊索尔德：来人啊！求求你们，救救他！</w:t>
      </w:r>
    </w:p>
    <w:p w14:paraId="7E63C38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△镜头缓缓拉远，大殿内一片死寂，只有那条刺眼的血泊和伊索尔德绝望的哭声。</w:t>
      </w:r>
    </w:p>
    <w:p w14:paraId="7CB3F767">
      <w:pPr>
        <w:rPr>
          <w:rFonts w:hint="eastAsia" w:asciiTheme="minorEastAsia" w:hAnsiTheme="minorEastAsia" w:eastAsiaTheme="minorEastAsia" w:cstheme="minorEastAsia"/>
          <w:b w:val="0"/>
          <w:bCs w:val="0"/>
          <w:sz w:val="24"/>
          <w:szCs w:val="24"/>
          <w:lang w:val="en-US" w:eastAsia="zh-CN"/>
        </w:rPr>
      </w:pPr>
    </w:p>
    <w:p w14:paraId="2D6564C2">
      <w:pPr>
        <w:rPr>
          <w:rFonts w:hint="eastAsia" w:asciiTheme="minorEastAsia" w:hAnsiTheme="minorEastAsia" w:eastAsiaTheme="minorEastAsia" w:cstheme="minorEastAsia"/>
          <w:b w:val="0"/>
          <w:bCs w:val="0"/>
          <w:sz w:val="24"/>
          <w:szCs w:val="24"/>
          <w:lang w:val="en-US" w:eastAsia="zh-CN"/>
        </w:rPr>
      </w:pPr>
    </w:p>
    <w:p w14:paraId="0F8BBFC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第1</w:t>
      </w:r>
      <w:r>
        <w:rPr>
          <w:rFonts w:hint="eastAsia" w:asciiTheme="minorEastAsia" w:hAnsiTheme="minorEastAsia" w:eastAsiaTheme="minorEastAsia" w:cstheme="minorEastAsia"/>
          <w:b/>
          <w:bCs/>
          <w:sz w:val="24"/>
          <w:szCs w:val="24"/>
          <w:lang w:val="en-US" w:eastAsia="zh"/>
          <w:woUserID w:val="2"/>
        </w:rPr>
        <w:t>7</w:t>
      </w:r>
      <w:r>
        <w:rPr>
          <w:rFonts w:hint="eastAsia" w:asciiTheme="minorEastAsia" w:hAnsiTheme="minorEastAsia" w:eastAsiaTheme="minorEastAsia" w:cstheme="minorEastAsia"/>
          <w:b/>
          <w:bCs/>
          <w:sz w:val="24"/>
          <w:szCs w:val="24"/>
          <w:lang w:val="en-US" w:eastAsia="zh-CN"/>
        </w:rPr>
        <w:t>集</w:t>
      </w:r>
    </w:p>
    <w:p w14:paraId="190B610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lang w:val="en-US" w:eastAsia="zh"/>
          <w:woUserID w:val="2"/>
        </w:rPr>
        <w:t>7</w:t>
      </w:r>
      <w:r>
        <w:rPr>
          <w:rFonts w:hint="eastAsia" w:asciiTheme="minorEastAsia" w:hAnsiTheme="minorEastAsia" w:eastAsiaTheme="minorEastAsia" w:cstheme="minorEastAsia"/>
          <w:b/>
          <w:bCs/>
          <w:sz w:val="24"/>
          <w:szCs w:val="24"/>
          <w:lang w:val="en-US" w:eastAsia="zh-CN"/>
        </w:rPr>
        <w:t>-1 龙堡卧室 夜 内</w:t>
      </w:r>
    </w:p>
    <w:p w14:paraId="6918803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人物：伊索尔德，哈德伦</w:t>
      </w:r>
    </w:p>
    <w:p w14:paraId="660EF2BA">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sz w:val="24"/>
        </w:rPr>
        <w:t>伊索尔德穿着那件沾着鲜血的王后婚纱，焦躁不安地在房间里来回踱步，手指死死绞在一起。</w:t>
      </w:r>
    </w:p>
    <w:p w14:paraId="158A2B5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【闪回】</w:t>
      </w:r>
    </w:p>
    <w:p w14:paraId="18E7C17F">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△大殿上，几名龙族守卫正焦急地抬着昏死过去、后背鲜血淋漓的维尔匆匆离开。</w:t>
      </w:r>
    </w:p>
    <w:p w14:paraId="09972087">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△伊索尔德满脸泪水提起婚纱裙摆想要跟过去。</w:t>
      </w:r>
    </w:p>
    <w:p w14:paraId="37829DC7">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△艾拉拉猛地冲出来，恶狠狠地指着伊索尔德的鼻子破口大骂。</w:t>
      </w:r>
    </w:p>
    <w:p w14:paraId="4E722395">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艾拉拉：你还有脸跟过来？！这一切都是你害的！离我们的领主远点！</w:t>
      </w:r>
    </w:p>
    <w:p w14:paraId="2877F4F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【闪出】</w:t>
      </w:r>
    </w:p>
    <w:p w14:paraId="047ED22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rPr>
        <w:t>△伊索尔德看着自己</w:t>
      </w:r>
      <w:r>
        <w:rPr>
          <w:rFonts w:hint="eastAsia" w:asciiTheme="minorEastAsia" w:hAnsiTheme="minorEastAsia" w:eastAsiaTheme="minorEastAsia" w:cstheme="minorEastAsia"/>
          <w:sz w:val="24"/>
          <w:lang w:val="en-US" w:eastAsia="zh-CN"/>
        </w:rPr>
        <w:t>手指上的龙鳞戒</w:t>
      </w:r>
      <w:r>
        <w:rPr>
          <w:rFonts w:hint="eastAsia" w:asciiTheme="minorEastAsia" w:hAnsiTheme="minorEastAsia" w:eastAsiaTheme="minorEastAsia" w:cstheme="minorEastAsia"/>
          <w:sz w:val="24"/>
        </w:rPr>
        <w:t>，眼泪止不住地滑落</w:t>
      </w:r>
      <w:r>
        <w:rPr>
          <w:rFonts w:hint="eastAsia" w:asciiTheme="minorEastAsia" w:hAnsiTheme="minorEastAsia" w:eastAsiaTheme="minorEastAsia" w:cstheme="minorEastAsia"/>
          <w:sz w:val="24"/>
          <w:lang w:eastAsia="zh-CN"/>
        </w:rPr>
        <w:t>。</w:t>
      </w:r>
    </w:p>
    <w:p w14:paraId="071D49F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(声音发颤)：求你好好接受治疗，千万不要有事。</w:t>
      </w:r>
    </w:p>
    <w:p w14:paraId="67FF98F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(OS)：我都已经中了</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b w:val="0"/>
          <w:bCs w:val="0"/>
          <w:sz w:val="24"/>
          <w:szCs w:val="24"/>
          <w:lang w:val="en-US" w:eastAsia="zh-CN"/>
        </w:rPr>
        <w:t>注定要死了……为什么还要这么在意他？我是不是疯了？</w:t>
      </w:r>
    </w:p>
    <w:p w14:paraId="40EC265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△突然，房门外传来一阵细微的响动。</w:t>
      </w:r>
    </w:p>
    <w:p w14:paraId="46FA509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△伊索尔德猛地抬起头，眼底闪过欣喜。</w:t>
      </w:r>
    </w:p>
    <w:p w14:paraId="58E9BD2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w:t>
      </w:r>
    </w:p>
    <w:p w14:paraId="208DE32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△伊索尔德一把拉开房门。</w:t>
      </w:r>
    </w:p>
    <w:p w14:paraId="192EEF5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△门开的瞬间，一道黑影猛地窜出，一只手死死捂住伊索尔德的嘴，将她粗暴地推回房间，“砰”地一声关上房门。</w:t>
      </w:r>
    </w:p>
    <w:p w14:paraId="1823C61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△伊索尔德大惊失色，拼命挣扎着推开来人，定睛一看，竟然是哈德伦。伊索尔德咬牙切齿地指着他。</w:t>
      </w:r>
    </w:p>
    <w:p w14:paraId="4D12490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伊索尔德：哈德伦！你还敢出现在这里？维尔迟早会把你撕成碎片！</w:t>
      </w:r>
    </w:p>
    <w:p w14:paraId="46DCEB3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△哈德伦做出一副极其痛心疾首的模样。他迅速从怀里掏出伊索尔德母亲的徽章，递到伊索尔德面前。</w:t>
      </w:r>
    </w:p>
    <w:p w14:paraId="43EAC0C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哈德伦：伊索尔德，你母亲托我给你带句话。看看这个！</w:t>
      </w:r>
    </w:p>
    <w:p w14:paraId="42E52B5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△伊索尔德接过徽章，瞳孔猛地一缩，身体僵住。</w:t>
      </w:r>
    </w:p>
    <w:p w14:paraId="2D83F99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△哈德伦见状，立刻上前一步，咬牙切齿，怒骂。</w:t>
      </w:r>
    </w:p>
    <w:p w14:paraId="360C1F4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哈德伦：国王把她关在了地牢里。她让我来找你……她说现在只有你能救她了！</w:t>
      </w:r>
    </w:p>
    <w:p w14:paraId="2625CEA3">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val="0"/>
          <w:bCs w:val="0"/>
          <w:sz w:val="24"/>
          <w:szCs w:val="24"/>
          <w:lang w:val="en-US" w:eastAsia="zh-CN"/>
        </w:rPr>
        <w:t>哈德伦：</w:t>
      </w:r>
      <w:r>
        <w:rPr>
          <w:rFonts w:hint="eastAsia" w:asciiTheme="minorEastAsia" w:hAnsiTheme="minorEastAsia" w:eastAsiaTheme="minorEastAsia" w:cstheme="minorEastAsia"/>
          <w:sz w:val="24"/>
        </w:rPr>
        <w:t>伊索尔德，国王骗了我！他把我们当成棋子抛弃了！</w:t>
      </w:r>
    </w:p>
    <w:p w14:paraId="5AA5B835">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sz w:val="24"/>
        </w:rPr>
        <w:t>伊索尔德</w:t>
      </w:r>
      <w:r>
        <w:rPr>
          <w:rFonts w:hint="eastAsia" w:asciiTheme="minorEastAsia" w:hAnsiTheme="minorEastAsia" w:eastAsiaTheme="minorEastAsia" w:cstheme="minorEastAsia"/>
          <w:sz w:val="24"/>
          <w:lang w:val="en-US" w:eastAsia="zh-CN"/>
        </w:rPr>
        <w:t>瞳孔震颤。</w:t>
      </w:r>
    </w:p>
    <w:p w14:paraId="3BDCE417">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伊索尔德</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真的吗？</w:t>
      </w:r>
    </w:p>
    <w:p w14:paraId="29C0E4C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△哈德伦双手用力地握住伊索尔德的肩膀，急切催促。</w:t>
      </w:r>
    </w:p>
    <w:p w14:paraId="1358A6EE">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szCs w:val="24"/>
        </w:rPr>
        <w:t>哈德伦：</w:t>
      </w:r>
      <w:r>
        <w:rPr>
          <w:rFonts w:hint="eastAsia" w:asciiTheme="minorEastAsia" w:hAnsiTheme="minorEastAsia" w:eastAsiaTheme="minorEastAsia" w:cstheme="minorEastAsia"/>
          <w:sz w:val="24"/>
        </w:rPr>
        <w:t>我把你带出去，你可以救你母亲！我们一起逃离这个地狱！</w:t>
      </w:r>
    </w:p>
    <w:p w14:paraId="3B22B31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△伊索尔德微微低下头，咬着下唇，做出一副极其纠结、犹豫不决的模样。</w:t>
      </w:r>
    </w:p>
    <w:p w14:paraId="57A5877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△哈德伦凑近她，试图继续蛊惑。</w:t>
      </w:r>
    </w:p>
    <w:p w14:paraId="3BBB730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 ：伊索尔德，你听我说，维尔只是一头在利用你的野兽——</w:t>
      </w:r>
    </w:p>
    <w:p w14:paraId="15F5532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△话音未落，伊索尔德突然抬起头。她反手一把死死抓住哈德伦的手臂，眼眶通红。</w:t>
      </w:r>
    </w:p>
    <w:p w14:paraId="7859C1B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伊索尔德：别废话了！我妈在哪？现在就带我去！快点！</w:t>
      </w:r>
    </w:p>
    <w:p w14:paraId="302B6E5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△哈德伦眼底闪过一丝阴险得意的暗光。</w:t>
      </w:r>
    </w:p>
    <w:p w14:paraId="035591AE">
      <w:pPr>
        <w:rPr>
          <w:rFonts w:hint="eastAsia" w:asciiTheme="minorEastAsia" w:hAnsiTheme="minorEastAsia" w:eastAsiaTheme="minorEastAsia" w:cstheme="minorEastAsia"/>
          <w:b w:val="0"/>
          <w:bCs w:val="0"/>
          <w:sz w:val="24"/>
          <w:szCs w:val="24"/>
          <w:lang w:val="en-US" w:eastAsia="zh-CN"/>
        </w:rPr>
      </w:pPr>
    </w:p>
    <w:p w14:paraId="47FCA960">
      <w:pPr>
        <w:rPr>
          <w:rFonts w:hint="eastAsia" w:asciiTheme="minorEastAsia" w:hAnsiTheme="minorEastAsia" w:eastAsiaTheme="minorEastAsia" w:cstheme="minorEastAsia"/>
          <w:b w:val="0"/>
          <w:bCs w:val="0"/>
          <w:sz w:val="24"/>
          <w:szCs w:val="24"/>
          <w:lang w:val="en-US" w:eastAsia="zh-CN"/>
        </w:rPr>
      </w:pPr>
    </w:p>
    <w:p w14:paraId="63A6A93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第1</w:t>
      </w:r>
      <w:r>
        <w:rPr>
          <w:rFonts w:hint="eastAsia" w:asciiTheme="minorEastAsia" w:hAnsiTheme="minorEastAsia" w:eastAsiaTheme="minorEastAsia" w:cstheme="minorEastAsia"/>
          <w:b/>
          <w:bCs/>
          <w:sz w:val="24"/>
          <w:szCs w:val="24"/>
          <w:lang w:val="en-US" w:eastAsia="zh"/>
          <w:woUserID w:val="2"/>
        </w:rPr>
        <w:t>8</w:t>
      </w:r>
      <w:r>
        <w:rPr>
          <w:rFonts w:hint="eastAsia" w:asciiTheme="minorEastAsia" w:hAnsiTheme="minorEastAsia" w:eastAsiaTheme="minorEastAsia" w:cstheme="minorEastAsia"/>
          <w:b/>
          <w:bCs/>
          <w:sz w:val="24"/>
          <w:szCs w:val="24"/>
          <w:lang w:val="en-US" w:eastAsia="zh-CN"/>
        </w:rPr>
        <w:t>集</w:t>
      </w:r>
    </w:p>
    <w:p w14:paraId="07F183F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lang w:val="en-US" w:eastAsia="zh"/>
          <w:woUserID w:val="2"/>
        </w:rPr>
        <w:t>8</w:t>
      </w:r>
      <w:r>
        <w:rPr>
          <w:rFonts w:hint="eastAsia" w:asciiTheme="minorEastAsia" w:hAnsiTheme="minorEastAsia" w:eastAsiaTheme="minorEastAsia" w:cstheme="minorEastAsia"/>
          <w:b/>
          <w:bCs/>
          <w:sz w:val="24"/>
          <w:szCs w:val="24"/>
          <w:lang w:val="en-US" w:eastAsia="zh-CN"/>
        </w:rPr>
        <w:t>-1 黑石林 夜 外</w:t>
      </w:r>
    </w:p>
    <w:p w14:paraId="7852A1C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人物：伊索尔德，哈德伦</w:t>
      </w:r>
    </w:p>
    <w:p w14:paraId="7EA64CD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△狂风呼啸，黑石林里光线昏暗，四周全是高大枯死的黑色树木，宛如恶鬼的爪子。</w:t>
      </w:r>
    </w:p>
    <w:p w14:paraId="74B5B51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△伊索尔德披着黑色斗篷，和哈德伦一前一后在厚厚的雪地里艰难地奔跑。</w:t>
      </w:r>
    </w:p>
    <w:p w14:paraId="7D0528F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△突然，伊索尔德双腿一软，停下了脚步，气喘吁吁地靠在一棵枯树上。</w:t>
      </w:r>
    </w:p>
    <w:p w14:paraId="50E5FB7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(声音虚弱)：哈德伦……等等……我跑不动了……太冷了……</w:t>
      </w:r>
    </w:p>
    <w:p w14:paraId="43BB976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△哈德伦停下脚步，转过头看着瑟瑟发抖的伊索尔德，眼底闪过一丝不屑与得意。</w:t>
      </w:r>
    </w:p>
    <w:p w14:paraId="12EE36C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 (OS)：愚蠢的女人。事到如今还不是要依靠我。你永远也逃不出我的手心。</w:t>
      </w:r>
    </w:p>
    <w:p w14:paraId="17C85B2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△哈德伦装出一副大发慈悲的模样，向伊索尔德走近了两步。假惺惺地伸出手。</w:t>
      </w:r>
    </w:p>
    <w:p w14:paraId="2F984FA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哈德伦：过来，伊索尔德。让我扶着你——</w:t>
      </w:r>
    </w:p>
    <w:p w14:paraId="134FB8F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△噗嗤。一声利刃刺破血肉的闷响。</w:t>
      </w:r>
    </w:p>
    <w:p w14:paraId="4D789A3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△哈德伦瞳孔骤然放大，他不敢置信地低下头。</w:t>
      </w:r>
    </w:p>
    <w:p w14:paraId="6100576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△原本虚弱的伊索尔德，此刻眼神冰冷如刀，手中的匕首狠狠地捅进了哈德伦的腹部。</w:t>
      </w:r>
    </w:p>
    <w:p w14:paraId="06C1E37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 (捂住肚子后退)：啊！你这个疯女人！你在干什么？！</w:t>
      </w:r>
    </w:p>
    <w:p w14:paraId="0295E73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△伊索尔德缓缓站直身体，嘴角勾起一抹轻蔑的冷笑。</w:t>
      </w:r>
    </w:p>
    <w:p w14:paraId="268DA1E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：你真以为我会相信你那些劣质的谎言？</w:t>
      </w:r>
    </w:p>
    <w:p w14:paraId="5C0852F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(甩了甩匕首上的血迹)：我跟你出来就是要亲手杀了你！我只是不想让你肮脏的血，脏了龙堡地板！</w:t>
      </w:r>
    </w:p>
    <w:p w14:paraId="689D3DE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△伊索尔德握紧匕首，准备上前给哈德伦第二刀。</w:t>
      </w:r>
    </w:p>
    <w:p w14:paraId="38B4401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w:t>
      </w:r>
      <w:r>
        <w:rPr>
          <w:rFonts w:hint="eastAsia" w:asciiTheme="minorEastAsia" w:hAnsiTheme="minorEastAsia" w:eastAsiaTheme="minorEastAsia" w:cstheme="minorEastAsia"/>
          <w:b w:val="0"/>
          <w:bCs w:val="0"/>
          <w:sz w:val="24"/>
          <w:szCs w:val="24"/>
          <w:lang w:val="en-US" w:eastAsia="zh"/>
          <w:woUserID w:val="2"/>
        </w:rPr>
        <w:t>：</w:t>
      </w:r>
      <w:r>
        <w:rPr>
          <w:rFonts w:hint="eastAsia" w:asciiTheme="minorEastAsia" w:hAnsiTheme="minorEastAsia" w:eastAsiaTheme="minorEastAsia" w:cstheme="minorEastAsia"/>
          <w:b w:val="0"/>
          <w:bCs w:val="0"/>
          <w:sz w:val="24"/>
          <w:szCs w:val="24"/>
          <w:lang w:val="en-US" w:eastAsia="zh-CN"/>
        </w:rPr>
        <w:t>去死吧！</w:t>
      </w:r>
    </w:p>
    <w:p w14:paraId="0795702C">
      <w:pPr>
        <w:rPr>
          <w:rFonts w:hint="eastAsia" w:asciiTheme="minorEastAsia" w:hAnsiTheme="minorEastAsia" w:eastAsiaTheme="minorEastAsia" w:cstheme="minorEastAsia"/>
          <w:b w:val="0"/>
          <w:bCs w:val="0"/>
          <w:sz w:val="24"/>
          <w:szCs w:val="24"/>
          <w:lang w:val="en-US" w:eastAsia="zh-CN"/>
        </w:rPr>
      </w:pPr>
    </w:p>
    <w:p w14:paraId="60F3E185">
      <w:pPr>
        <w:rPr>
          <w:rFonts w:hint="eastAsia" w:asciiTheme="minorEastAsia" w:hAnsiTheme="minorEastAsia" w:eastAsiaTheme="minorEastAsia" w:cstheme="minorEastAsia"/>
          <w:b/>
          <w:bCs/>
          <w:sz w:val="24"/>
          <w:szCs w:val="24"/>
          <w:lang w:val="en-US" w:eastAsia="zh-CN"/>
        </w:rPr>
      </w:pPr>
    </w:p>
    <w:p w14:paraId="1F02BC07">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w:t>
      </w:r>
      <w:r>
        <w:rPr>
          <w:rFonts w:hint="eastAsia" w:asciiTheme="minorEastAsia" w:hAnsiTheme="minorEastAsia" w:eastAsiaTheme="minorEastAsia" w:cstheme="minorEastAsia"/>
          <w:b/>
          <w:bCs/>
          <w:sz w:val="24"/>
          <w:szCs w:val="24"/>
          <w:lang w:val="en-US" w:eastAsia="zh"/>
          <w:woUserID w:val="2"/>
        </w:rPr>
        <w:t>19</w:t>
      </w:r>
      <w:r>
        <w:rPr>
          <w:rFonts w:hint="eastAsia" w:asciiTheme="minorEastAsia" w:hAnsiTheme="minorEastAsia" w:eastAsiaTheme="minorEastAsia" w:cstheme="minorEastAsia"/>
          <w:b/>
          <w:bCs/>
          <w:sz w:val="24"/>
          <w:szCs w:val="24"/>
          <w:lang w:val="en-US" w:eastAsia="zh-CN"/>
        </w:rPr>
        <w:t>集</w:t>
      </w:r>
    </w:p>
    <w:p w14:paraId="3C5A4A4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
          <w:woUserID w:val="2"/>
        </w:rPr>
        <w:t>19</w:t>
      </w:r>
      <w:r>
        <w:rPr>
          <w:rFonts w:hint="eastAsia" w:asciiTheme="minorEastAsia" w:hAnsiTheme="minorEastAsia" w:eastAsiaTheme="minorEastAsia" w:cstheme="minorEastAsia"/>
          <w:b/>
          <w:bCs/>
          <w:sz w:val="24"/>
          <w:szCs w:val="24"/>
          <w:lang w:val="en-US" w:eastAsia="zh-CN"/>
        </w:rPr>
        <w:t>-1 黑石林 夜 外</w:t>
      </w:r>
    </w:p>
    <w:p w14:paraId="60B8B393">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人物：伊索尔德，哈德伦</w:t>
      </w:r>
    </w:p>
    <w:p w14:paraId="00FAE5D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△伊索尔德即将刺中哈德伦的瞬间，哈德伦眼底闪过一丝阴毒的光芒，哈德伦猛地举起手中一枚刻着王室徽章的黑色晶石。</w:t>
      </w:r>
    </w:p>
    <w:p w14:paraId="29FD55C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△晶石闪烁起红光。瞬间，伊索尔德白皙的脖颈深处爆发出刺目的猩红光芒。</w:t>
      </w:r>
    </w:p>
    <w:p w14:paraId="2B5D569D">
      <w:pPr>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b w:val="0"/>
          <w:bCs w:val="0"/>
          <w:sz w:val="24"/>
          <w:szCs w:val="24"/>
          <w:lang w:val="en-US" w:eastAsia="zh-CN"/>
        </w:rPr>
        <w:t>△伊索尔德惨叫一声，手中的匕首无力地掉落在雪地里，她</w:t>
      </w:r>
      <w:r>
        <w:rPr>
          <w:rFonts w:hint="eastAsia" w:asciiTheme="minorEastAsia" w:hAnsiTheme="minorEastAsia" w:eastAsiaTheme="minorEastAsia" w:cstheme="minorEastAsia"/>
          <w:sz w:val="24"/>
        </w:rPr>
        <w:t>痛苦地捂住脖颈，冷汗直冒</w:t>
      </w:r>
      <w:r>
        <w:rPr>
          <w:rFonts w:hint="eastAsia" w:asciiTheme="minorEastAsia" w:hAnsiTheme="minorEastAsia" w:eastAsiaTheme="minorEastAsia" w:cstheme="minorEastAsia"/>
          <w:sz w:val="24"/>
          <w:lang w:eastAsia="zh-CN"/>
        </w:rPr>
        <w:t>。</w:t>
      </w:r>
    </w:p>
    <w:p w14:paraId="4FC98F6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△伊索尔德双腿一软，重重地跌倒在地上。她拼命想要爬起来，却一根手指都动不了。</w:t>
      </w:r>
    </w:p>
    <w:p w14:paraId="7D4E7364">
      <w:pPr>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伊索尔德：啊……什么……</w:t>
      </w:r>
    </w:p>
    <w:p w14:paraId="60D09BB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△哈德伦捂着鲜血直流的腹部，面目狰狞地走到伊索尔德面前。哈德伦毫不留情地一脚狠狠踢在伊索尔德的肩膀上。</w:t>
      </w:r>
    </w:p>
    <w:p w14:paraId="7C1EEC4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△伊索尔德痛得满头冷汗，在雪地里滚了一圈，发出一声虚弱的闷哼。</w:t>
      </w:r>
    </w:p>
    <w:p w14:paraId="5CDFC7A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 (居高临下)：你以为你很聪明吗，啊？！你这个贱人！</w:t>
      </w:r>
    </w:p>
    <w:p w14:paraId="2A6FE02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△哈德伦一把揪住伊索尔德的头发，逼她仰起头。</w:t>
      </w:r>
    </w:p>
    <w:p w14:paraId="1A8DA5D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哈德伦：有了这个</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b w:val="0"/>
          <w:bCs w:val="0"/>
          <w:sz w:val="24"/>
          <w:szCs w:val="24"/>
          <w:lang w:val="en-US" w:eastAsia="zh-CN"/>
        </w:rPr>
        <w:t>，你不过是家族的一条狗！你的生杀大权永远在我们手里！</w:t>
      </w:r>
    </w:p>
    <w:p w14:paraId="5B23AB5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哈德伦：你会为此付出代价的。我会把你永远关在最暗的地牢里。克洛伊会取代你成为龙族王后！</w:t>
      </w:r>
    </w:p>
    <w:p w14:paraId="23262D37">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val="0"/>
          <w:bCs w:val="0"/>
          <w:sz w:val="24"/>
          <w:szCs w:val="24"/>
          <w:lang w:val="en-US" w:eastAsia="zh-CN"/>
        </w:rPr>
        <w:t>△伊索尔德仇恨的目光死死盯着哈德伦，</w:t>
      </w:r>
      <w:r>
        <w:rPr>
          <w:rFonts w:hint="eastAsia" w:asciiTheme="minorEastAsia" w:hAnsiTheme="minorEastAsia" w:eastAsiaTheme="minorEastAsia" w:cstheme="minorEastAsia"/>
          <w:sz w:val="24"/>
        </w:rPr>
        <w:t>发出一声嘲讽的冷笑。</w:t>
      </w:r>
    </w:p>
    <w:p w14:paraId="54E424AA">
      <w:pPr>
        <w:rPr>
          <w:rFonts w:hint="eastAsia" w:asciiTheme="minorEastAsia" w:hAnsiTheme="minorEastAsia" w:eastAsiaTheme="minorEastAsia" w:cstheme="minorEastAsia"/>
          <w:color w:val="FF0000"/>
          <w:sz w:val="24"/>
        </w:rPr>
      </w:pPr>
      <w:r>
        <w:rPr>
          <w:rFonts w:hint="eastAsia" w:asciiTheme="minorEastAsia" w:hAnsiTheme="minorEastAsia" w:eastAsiaTheme="minorEastAsia" w:cstheme="minorEastAsia"/>
          <w:color w:val="FF0000"/>
          <w:sz w:val="24"/>
        </w:rPr>
        <w:t>伊索尔德：</w:t>
      </w:r>
      <w:r>
        <w:rPr>
          <w:rFonts w:hint="eastAsia" w:asciiTheme="minorEastAsia" w:hAnsiTheme="minorEastAsia" w:eastAsiaTheme="minorEastAsia" w:cstheme="minorEastAsia"/>
          <w:color w:val="FF0000"/>
          <w:sz w:val="24"/>
          <w:lang w:eastAsia="zh"/>
          <w:woUserID w:val="1"/>
        </w:rPr>
        <w:t>你真以为克洛伊能取代我吗？</w:t>
      </w:r>
    </w:p>
    <w:p w14:paraId="37C39BE4">
      <w:pPr>
        <w:rPr>
          <w:rFonts w:hint="eastAsia" w:asciiTheme="minorEastAsia" w:hAnsiTheme="minorEastAsia" w:eastAsiaTheme="minorEastAsia" w:cstheme="minorEastAsia"/>
          <w:color w:val="FF0000"/>
          <w:sz w:val="24"/>
        </w:rPr>
      </w:pPr>
      <w:r>
        <w:rPr>
          <w:rFonts w:hint="eastAsia" w:asciiTheme="minorEastAsia" w:hAnsiTheme="minorEastAsia" w:eastAsiaTheme="minorEastAsia" w:cstheme="minorEastAsia"/>
          <w:color w:val="FF0000"/>
          <w:sz w:val="24"/>
        </w:rPr>
        <w:t>△哈德伦猛地一愣，脸上的笑容微微僵住。</w:t>
      </w:r>
    </w:p>
    <w:p w14:paraId="3216C913">
      <w:pPr>
        <w:rPr>
          <w:rFonts w:hint="eastAsia" w:asciiTheme="minorEastAsia" w:hAnsiTheme="minorEastAsia" w:eastAsiaTheme="minorEastAsia" w:cstheme="minorEastAsia"/>
          <w:color w:val="FF0000"/>
          <w:sz w:val="24"/>
        </w:rPr>
      </w:pPr>
      <w:r>
        <w:rPr>
          <w:rFonts w:hint="eastAsia" w:asciiTheme="minorEastAsia" w:hAnsiTheme="minorEastAsia" w:eastAsiaTheme="minorEastAsia" w:cstheme="minorEastAsia"/>
          <w:color w:val="FF0000"/>
          <w:sz w:val="24"/>
        </w:rPr>
        <w:t>伊索尔德：把你自己玩剩下的垃圾当成宝贝献上去，哈德伦，你真是蠢得可怜。</w:t>
      </w:r>
    </w:p>
    <w:p w14:paraId="58A9CBF8">
      <w:pPr>
        <w:rPr>
          <w:rFonts w:hint="eastAsia" w:asciiTheme="minorEastAsia" w:hAnsiTheme="minorEastAsia" w:eastAsiaTheme="minorEastAsia" w:cstheme="minorEastAsia"/>
          <w:sz w:val="24"/>
        </w:rPr>
      </w:pPr>
      <w:bookmarkStart w:id="0" w:name="_GoBack"/>
      <w:bookmarkEnd w:id="0"/>
      <w:r>
        <w:rPr>
          <w:rFonts w:hint="eastAsia" w:asciiTheme="minorEastAsia" w:hAnsiTheme="minorEastAsia" w:eastAsiaTheme="minorEastAsia" w:cstheme="minorEastAsia"/>
          <w:sz w:val="24"/>
        </w:rPr>
        <w:t>△哈德伦是气得浑身发抖，双眼猩红。</w:t>
      </w:r>
    </w:p>
    <w:p w14:paraId="6515C8A6">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哈德伦：那我现在就直接杀了你！</w:t>
      </w:r>
    </w:p>
    <w:p w14:paraId="30822A39">
      <w:pPr>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△两名全副武装的死士现身</w:t>
      </w:r>
      <w:r>
        <w:rPr>
          <w:rFonts w:hint="eastAsia" w:asciiTheme="minorEastAsia" w:hAnsiTheme="minorEastAsia" w:eastAsiaTheme="minorEastAsia" w:cstheme="minorEastAsia"/>
          <w:sz w:val="24"/>
          <w:lang w:val="en-US" w:eastAsia="zh-CN"/>
        </w:rPr>
        <w:t>,</w:t>
      </w:r>
      <w:r>
        <w:rPr>
          <w:rFonts w:hint="eastAsia" w:asciiTheme="minorEastAsia" w:hAnsiTheme="minorEastAsia" w:eastAsiaTheme="minorEastAsia" w:cstheme="minorEastAsia"/>
          <w:sz w:val="24"/>
        </w:rPr>
        <w:t>高高举起长剑，对准了伊索尔德狠狠刺下</w:t>
      </w:r>
      <w:r>
        <w:rPr>
          <w:rFonts w:hint="eastAsia" w:asciiTheme="minorEastAsia" w:hAnsiTheme="minorEastAsia" w:eastAsiaTheme="minorEastAsia" w:cstheme="minorEastAsia"/>
          <w:sz w:val="24"/>
          <w:lang w:eastAsia="zh-CN"/>
        </w:rPr>
        <w:t>。</w:t>
      </w:r>
    </w:p>
    <w:p w14:paraId="105E0803">
      <w:pPr>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维尔（vo）：</w:t>
      </w:r>
      <w:r>
        <w:rPr>
          <w:rFonts w:hint="eastAsia" w:asciiTheme="minorEastAsia" w:hAnsiTheme="minorEastAsia" w:eastAsiaTheme="minorEastAsia" w:cstheme="minorEastAsia"/>
          <w:sz w:val="24"/>
          <w:lang w:val="en-US" w:eastAsia="zh"/>
          <w:woUserID w:val="2"/>
        </w:rPr>
        <w:t>谁敢</w:t>
      </w:r>
      <w:r>
        <w:rPr>
          <w:rFonts w:hint="eastAsia" w:asciiTheme="minorEastAsia" w:hAnsiTheme="minorEastAsia" w:eastAsiaTheme="minorEastAsia" w:cstheme="minorEastAsia"/>
          <w:sz w:val="24"/>
          <w:lang w:val="en-US" w:eastAsia="zh-CN"/>
        </w:rPr>
        <w:t>动我的新娘</w:t>
      </w:r>
      <w:r>
        <w:rPr>
          <w:rFonts w:hint="eastAsia" w:asciiTheme="minorEastAsia" w:hAnsiTheme="minorEastAsia" w:eastAsiaTheme="minorEastAsia" w:cstheme="minorEastAsia"/>
          <w:sz w:val="24"/>
          <w:lang w:val="en-US" w:eastAsia="zh"/>
          <w:woUserID w:val="2"/>
        </w:rPr>
        <w:t>？</w:t>
      </w:r>
      <w:r>
        <w:rPr>
          <w:rFonts w:hint="eastAsia" w:asciiTheme="minorEastAsia" w:hAnsiTheme="minorEastAsia" w:eastAsiaTheme="minorEastAsia" w:cstheme="minorEastAsia"/>
          <w:sz w:val="24"/>
          <w:lang w:val="en-US" w:eastAsia="zh-CN"/>
        </w:rPr>
        <w:t>！</w:t>
      </w:r>
    </w:p>
    <w:p w14:paraId="6DCB1E17">
      <w:pPr>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△伊索尔德</w:t>
      </w:r>
      <w:r>
        <w:rPr>
          <w:rFonts w:hint="eastAsia" w:asciiTheme="minorEastAsia" w:hAnsiTheme="minorEastAsia" w:eastAsiaTheme="minorEastAsia" w:cstheme="minorEastAsia"/>
          <w:sz w:val="24"/>
          <w:lang w:val="en-US" w:eastAsia="zh-CN"/>
        </w:rPr>
        <w:t>手上的龙鳞戒突然发光。</w:t>
      </w:r>
    </w:p>
    <w:p w14:paraId="2728ABB0">
      <w:pPr>
        <w:rPr>
          <w:rFonts w:hint="eastAsia" w:asciiTheme="minorEastAsia" w:hAnsiTheme="minorEastAsia" w:eastAsiaTheme="minorEastAsia" w:cstheme="minorEastAsia"/>
          <w:b w:val="0"/>
          <w:bCs w:val="0"/>
          <w:sz w:val="24"/>
          <w:szCs w:val="24"/>
          <w:lang w:val="en-US" w:eastAsia="zh-CN"/>
        </w:rPr>
      </w:pPr>
    </w:p>
    <w:p w14:paraId="33F01D4E">
      <w:pPr>
        <w:rPr>
          <w:rFonts w:hint="eastAsia" w:asciiTheme="minorEastAsia" w:hAnsiTheme="minorEastAsia" w:eastAsiaTheme="minorEastAsia" w:cstheme="minorEastAsia"/>
          <w:b w:val="0"/>
          <w:bCs w:val="0"/>
          <w:sz w:val="24"/>
          <w:szCs w:val="24"/>
          <w:lang w:val="en-US" w:eastAsia="zh-CN"/>
        </w:rPr>
      </w:pPr>
    </w:p>
    <w:p w14:paraId="05FAF62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第2</w:t>
      </w:r>
      <w:r>
        <w:rPr>
          <w:rFonts w:hint="eastAsia" w:asciiTheme="minorEastAsia" w:hAnsiTheme="minorEastAsia" w:eastAsiaTheme="minorEastAsia" w:cstheme="minorEastAsia"/>
          <w:b/>
          <w:bCs/>
          <w:sz w:val="24"/>
          <w:szCs w:val="24"/>
          <w:lang w:val="en-US" w:eastAsia="zh"/>
          <w:woUserID w:val="2"/>
        </w:rPr>
        <w:t>0</w:t>
      </w:r>
      <w:r>
        <w:rPr>
          <w:rFonts w:hint="eastAsia" w:asciiTheme="minorEastAsia" w:hAnsiTheme="minorEastAsia" w:eastAsiaTheme="minorEastAsia" w:cstheme="minorEastAsia"/>
          <w:b/>
          <w:bCs/>
          <w:sz w:val="24"/>
          <w:szCs w:val="24"/>
          <w:lang w:val="en-US" w:eastAsia="zh-CN"/>
        </w:rPr>
        <w:t>集</w:t>
      </w:r>
    </w:p>
    <w:p w14:paraId="2FB9067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0</w:t>
      </w:r>
      <w:r>
        <w:rPr>
          <w:rFonts w:hint="eastAsia" w:asciiTheme="minorEastAsia" w:hAnsiTheme="minorEastAsia" w:eastAsiaTheme="minorEastAsia" w:cstheme="minorEastAsia"/>
          <w:b/>
          <w:bCs/>
          <w:sz w:val="24"/>
          <w:szCs w:val="24"/>
          <w:lang w:val="en-US" w:eastAsia="zh-CN"/>
        </w:rPr>
        <w:t>-1 黑石林 夜 外</w:t>
      </w:r>
    </w:p>
    <w:p w14:paraId="4E6DBE33">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人物：伊索尔德，哈德伦，死士，维尔</w:t>
      </w:r>
    </w:p>
    <w:p w14:paraId="2008467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△轰隆——！漆黑的夜空，瞬间被一股黑红色烈焰彻底点燃，狂风骤然停止，漫天的飞雪都在瞬间被蒸发。</w:t>
      </w:r>
    </w:p>
    <w:p w14:paraId="20C0424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△哈德伦惊恐地抬起头。</w:t>
      </w:r>
    </w:p>
    <w:p w14:paraId="780A192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△伴随着一声震碎灵魂的狂暴龙啸，一头体型遮天蔽日、浑身燃烧着地狱黑火的恐怖巨龙轰然降临。</w:t>
      </w:r>
    </w:p>
    <w:p w14:paraId="4C3C099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△巨龙降落的瞬间，巨大的冲击力将周围的枯树全部拦腰折断。</w:t>
      </w:r>
    </w:p>
    <w:p w14:paraId="22367C9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 ：龙族领主？！</w:t>
      </w:r>
    </w:p>
    <w:p w14:paraId="3F23FE0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△哈德伦吓得魂飞魄散，但下一秒，他看着黑龙身上隐隐有些紊乱的魔力波动，脸上的恐惧瞬间消失，取而代之的是猖狂的阴笑。</w:t>
      </w:r>
    </w:p>
    <w:p w14:paraId="01CFBA0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 (嚣张大笑)：别怕！他现在虚弱得很！</w:t>
      </w:r>
    </w:p>
    <w:p w14:paraId="1E505A1D">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△黑龙发出一声不屑的低吼，巨大的双翼猛地收拢。在一阵狂暴的黑烟中，瞬间化为人形稳稳落地。</w:t>
      </w:r>
    </w:p>
    <w:p w14:paraId="3AD0C7ED">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△维尔的脸色带着病态的苍白，嘴角溢出了一丝鲜血。</w:t>
      </w:r>
    </w:p>
    <w:p w14:paraId="4D53A1AA">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△维尔大步走到伊索尔德身边，脱下自己的风衣，小心地将伊索尔德包裹起来，放在雪地上。</w:t>
      </w:r>
    </w:p>
    <w:p w14:paraId="5AF18DA0">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哈德伦 (面目狰狞)：杀了他！谁能拿下龙族领主的人头，就能封爵！</w:t>
      </w:r>
    </w:p>
    <w:p w14:paraId="0CE7E155">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△两名死士拔出长剑，怒吼着朝背对着他们的维尔猛扑过去</w:t>
      </w:r>
      <w:r>
        <w:rPr>
          <w:rFonts w:hint="eastAsia" w:asciiTheme="minorEastAsia" w:hAnsiTheme="minorEastAsia" w:eastAsiaTheme="minorEastAsia" w:cstheme="minorEastAsia"/>
          <w:sz w:val="24"/>
          <w:lang w:eastAsia="zh-CN"/>
        </w:rPr>
        <w:t>。</w:t>
      </w:r>
    </w:p>
    <w:p w14:paraId="0091057C">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△躺在维尔风衣上的伊索尔德虚弱地睁开眼，看到这一幕。</w:t>
      </w:r>
    </w:p>
    <w:p w14:paraId="1AD91964">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伊索尔德 (微弱)：维尔……小心……</w:t>
      </w:r>
    </w:p>
    <w:p w14:paraId="47CF4D63">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△就在两把长剑即将刺穿维尔后背的瞬间</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维尔连头都没回。他那双暗金色的龙瞳中闪过暴戾，猛地抬起右手，一声打了个响指</w:t>
      </w:r>
      <w:r>
        <w:rPr>
          <w:rFonts w:hint="eastAsia" w:asciiTheme="minorEastAsia" w:hAnsiTheme="minorEastAsia" w:eastAsiaTheme="minorEastAsia" w:cstheme="minorEastAsia"/>
          <w:sz w:val="24"/>
          <w:lang w:eastAsia="zh-CN"/>
        </w:rPr>
        <w:t>。</w:t>
      </w:r>
    </w:p>
    <w:p w14:paraId="108DFA00">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△两道狂暴的黑红龙火直接从地底窜出，瞬间将那两名死士吞噬</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两人化为灰烬，随风飘散。</w:t>
      </w:r>
    </w:p>
    <w:p w14:paraId="7516AE59">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△哈德伦脸上的笑容彻底僵住，维尔缓缓转过身，居高临下地看着他。</w:t>
      </w:r>
    </w:p>
    <w:p w14:paraId="5DAAF4D5">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维尔：只是一点伤而已。你们这些蝼蚁以为能踩在我头上？</w:t>
      </w:r>
    </w:p>
    <w:p w14:paraId="62F48271">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△哈德伦连滚带爬地转过身，疯狂地向森林外逃窜。</w:t>
      </w:r>
    </w:p>
    <w:p w14:paraId="600BB801">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哈德伦 ：怪物……救命！救命！！</w:t>
      </w:r>
    </w:p>
    <w:p w14:paraId="73366DE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rPr>
        <w:t>△维尔转过身，跌跌撞撞地冲向伊索尔德。</w:t>
      </w:r>
    </w:p>
    <w:p w14:paraId="11DFBDF7">
      <w:pPr>
        <w:rPr>
          <w:rFonts w:hint="eastAsia" w:asciiTheme="minorEastAsia" w:hAnsiTheme="minorEastAsia" w:eastAsiaTheme="minorEastAsia" w:cstheme="minorEastAsia"/>
          <w:b w:val="0"/>
          <w:bCs w:val="0"/>
          <w:sz w:val="24"/>
          <w:szCs w:val="24"/>
          <w:lang w:val="en-US" w:eastAsia="zh-CN"/>
        </w:rPr>
      </w:pPr>
    </w:p>
    <w:p w14:paraId="4A83B73F">
      <w:pPr>
        <w:rPr>
          <w:rFonts w:hint="eastAsia" w:asciiTheme="minorEastAsia" w:hAnsiTheme="minorEastAsia" w:eastAsiaTheme="minorEastAsia" w:cstheme="minorEastAsia"/>
          <w:b w:val="0"/>
          <w:bCs w:val="0"/>
          <w:sz w:val="24"/>
          <w:szCs w:val="24"/>
          <w:lang w:val="en-US" w:eastAsia="zh-CN"/>
        </w:rPr>
      </w:pPr>
    </w:p>
    <w:p w14:paraId="3D2EB8D5">
      <w:pPr>
        <w:rPr>
          <w:rFonts w:hint="eastAsia" w:asciiTheme="minorEastAsia" w:hAnsiTheme="minorEastAsia" w:eastAsiaTheme="minorEastAsia" w:cstheme="minorEastAsia"/>
          <w:b w:val="0"/>
          <w:bCs w:val="0"/>
          <w:sz w:val="24"/>
          <w:szCs w:val="24"/>
          <w:lang w:val="en-US" w:eastAsia="zh-CN"/>
        </w:rPr>
      </w:pPr>
    </w:p>
    <w:p w14:paraId="4F291A2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第2</w:t>
      </w:r>
      <w:r>
        <w:rPr>
          <w:rFonts w:hint="eastAsia" w:asciiTheme="minorEastAsia" w:hAnsiTheme="minorEastAsia" w:eastAsiaTheme="minorEastAsia" w:cstheme="minorEastAsia"/>
          <w:b/>
          <w:bCs/>
          <w:sz w:val="24"/>
          <w:szCs w:val="24"/>
          <w:lang w:val="en-US" w:eastAsia="zh"/>
          <w:woUserID w:val="2"/>
        </w:rPr>
        <w:t>1</w:t>
      </w:r>
      <w:r>
        <w:rPr>
          <w:rFonts w:hint="eastAsia" w:asciiTheme="minorEastAsia" w:hAnsiTheme="minorEastAsia" w:eastAsiaTheme="minorEastAsia" w:cstheme="minorEastAsia"/>
          <w:b/>
          <w:bCs/>
          <w:sz w:val="24"/>
          <w:szCs w:val="24"/>
          <w:lang w:val="en-US" w:eastAsia="zh-CN"/>
        </w:rPr>
        <w:t>集</w:t>
      </w:r>
    </w:p>
    <w:p w14:paraId="322FEB7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1</w:t>
      </w:r>
      <w:r>
        <w:rPr>
          <w:rFonts w:hint="eastAsia" w:asciiTheme="minorEastAsia" w:hAnsiTheme="minorEastAsia" w:eastAsiaTheme="minorEastAsia" w:cstheme="minorEastAsia"/>
          <w:b/>
          <w:bCs/>
          <w:sz w:val="24"/>
          <w:szCs w:val="24"/>
          <w:lang w:val="en-US" w:eastAsia="zh-CN"/>
        </w:rPr>
        <w:t>-1 黑石林 夜 外</w:t>
      </w:r>
    </w:p>
    <w:p w14:paraId="343E54FB">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2AA38DA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△维尔双膝重重地砸在雪地里，一把将处于昏迷边缘的伊索尔德紧紧抱在怀里。</w:t>
      </w:r>
    </w:p>
    <w:p w14:paraId="54F59C2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(声音发颤，满眼惊恐)：伊索尔德！醒醒！看着我！</w:t>
      </w:r>
    </w:p>
    <w:p w14:paraId="4AEEB55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△伊索尔德白皙的肌肤上，正蔓延着可怖的黑红色</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纹路。她吃力地睁开一条缝。</w:t>
      </w:r>
    </w:p>
    <w:p w14:paraId="496E404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：维尔……对不起……</w:t>
      </w:r>
    </w:p>
    <w:p w14:paraId="4477C2A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△伊索尔德双眼紧闭，头歪在一边失去了意识。</w:t>
      </w:r>
    </w:p>
    <w:p w14:paraId="7C0CFE2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△维尔看着伊索尔德溢出嘴角的黑血，咬牙切齿，声音发抖。</w:t>
      </w:r>
    </w:p>
    <w:p w14:paraId="2F91FC2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w:t>
      </w:r>
      <w:r>
        <w:rPr>
          <w:rFonts w:hint="eastAsia" w:asciiTheme="minorEastAsia" w:hAnsiTheme="minorEastAsia" w:eastAsiaTheme="minorEastAsia" w:cstheme="minorEastAsia"/>
          <w:b w:val="0"/>
          <w:bCs w:val="0"/>
          <w:sz w:val="24"/>
          <w:szCs w:val="24"/>
          <w:lang w:val="en-US" w:eastAsia="zh"/>
          <w:woUserID w:val="1"/>
        </w:rPr>
        <w:t>：他们竟然敢伤害你……</w:t>
      </w:r>
    </w:p>
    <w:p w14:paraId="5E31404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△维尔猛地收紧双臂，将伊索尔德死死地揉进自己的胸膛里。</w:t>
      </w:r>
    </w:p>
    <w:p w14:paraId="32A6CFD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△维尔眼眶瞬间通红，泪水在眼底打转。</w:t>
      </w:r>
    </w:p>
    <w:p w14:paraId="297F4E0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(绝望的哽咽)：你要是想要复仇，那就利用我……</w:t>
      </w:r>
    </w:p>
    <w:p w14:paraId="39B33BC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△维尔捧起伊索尔德的脸，拇指擦去伊索尔德唇角的毒血。</w:t>
      </w:r>
    </w:p>
    <w:p w14:paraId="731140A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维尔：只要你，永远留在我的身边！</w:t>
      </w:r>
    </w:p>
    <w:p w14:paraId="0D0C53A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△话音落下的瞬间，维尔强势、又充满珍视地低头，深深地吻住了伊索尔德的唇。</w:t>
      </w:r>
    </w:p>
    <w:p w14:paraId="600B775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△耀眼的暗红色龙息顺着维尔的唇，源源不断地渡入伊索尔德的口中。</w:t>
      </w:r>
    </w:p>
    <w:p w14:paraId="5F546BE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szCs w:val="24"/>
        </w:rPr>
        <w:t>△【特写】伊索尔德白皙的脖颈上，蔓延开来、如同蜘蛛网般的黑红色</w:t>
      </w:r>
      <w:r>
        <w:rPr>
          <w:rFonts w:hint="eastAsia" w:asciiTheme="minorEastAsia" w:hAnsiTheme="minorEastAsia" w:eastAsiaTheme="minorEastAsia" w:cstheme="minorEastAsia"/>
          <w:sz w:val="24"/>
          <w:szCs w:val="24"/>
          <w:lang w:eastAsia="zh"/>
        </w:rPr>
        <w:t>毒</w:t>
      </w:r>
      <w:r>
        <w:rPr>
          <w:rFonts w:hint="eastAsia" w:asciiTheme="minorEastAsia" w:hAnsiTheme="minorEastAsia" w:eastAsiaTheme="minorEastAsia" w:cstheme="minorEastAsia"/>
          <w:sz w:val="24"/>
          <w:szCs w:val="24"/>
        </w:rPr>
        <w:t>脉络在遇到龙息后，发出细微的灼烧声，飞快萎缩、退回肌肤深处。</w:t>
      </w:r>
    </w:p>
    <w:p w14:paraId="6963CBB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△【环绕镜头】黑石林的漫天风雪中，黑红色的龙火在两人周围形成了一个巨大的保护圈。</w:t>
      </w:r>
    </w:p>
    <w:p w14:paraId="00BA8ED7">
      <w:pPr>
        <w:rPr>
          <w:rFonts w:hint="eastAsia" w:asciiTheme="minorEastAsia" w:hAnsiTheme="minorEastAsia" w:eastAsiaTheme="minorEastAsia" w:cstheme="minorEastAsia"/>
          <w:b w:val="0"/>
          <w:bCs w:val="0"/>
          <w:sz w:val="24"/>
          <w:szCs w:val="24"/>
          <w:lang w:val="en-US" w:eastAsia="zh-CN"/>
        </w:rPr>
      </w:pPr>
    </w:p>
    <w:p w14:paraId="7487EFB6">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2</w:t>
      </w:r>
      <w:r>
        <w:rPr>
          <w:rFonts w:hint="eastAsia" w:asciiTheme="minorEastAsia" w:hAnsiTheme="minorEastAsia" w:eastAsiaTheme="minorEastAsia" w:cstheme="minorEastAsia"/>
          <w:b/>
          <w:bCs/>
          <w:sz w:val="24"/>
          <w:lang w:eastAsia="zh"/>
          <w:woUserID w:val="2"/>
        </w:rPr>
        <w:t>1</w:t>
      </w:r>
      <w:r>
        <w:rPr>
          <w:rFonts w:hint="eastAsia" w:asciiTheme="minorEastAsia" w:hAnsiTheme="minorEastAsia" w:eastAsiaTheme="minorEastAsia" w:cstheme="minorEastAsia"/>
          <w:b/>
          <w:bCs/>
          <w:sz w:val="24"/>
        </w:rPr>
        <w:t>-</w:t>
      </w:r>
      <w:r>
        <w:rPr>
          <w:rFonts w:hint="eastAsia" w:asciiTheme="minorEastAsia" w:hAnsiTheme="minorEastAsia" w:eastAsiaTheme="minorEastAsia" w:cstheme="minorEastAsia"/>
          <w:b/>
          <w:bCs/>
          <w:sz w:val="24"/>
          <w:lang w:eastAsia="zh-CN"/>
        </w:rPr>
        <w:t>2</w:t>
      </w:r>
      <w:r>
        <w:rPr>
          <w:rFonts w:hint="eastAsia" w:asciiTheme="minorEastAsia" w:hAnsiTheme="minorEastAsia" w:eastAsiaTheme="minorEastAsia" w:cstheme="minorEastAsia"/>
          <w:b/>
          <w:bCs/>
          <w:sz w:val="24"/>
        </w:rPr>
        <w:t xml:space="preserve"> 雪山峭壁 夜 外</w:t>
      </w:r>
    </w:p>
    <w:p w14:paraId="3AF2031A">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bCs/>
          <w:sz w:val="24"/>
        </w:rPr>
        <w:t>人物：伊索尔德，维尔</w:t>
      </w:r>
    </w:p>
    <w:p w14:paraId="0AF2DD08">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△风雪肆虐的雪山之巅。</w:t>
      </w:r>
    </w:p>
    <w:p w14:paraId="026327B2">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维尔</w:t>
      </w:r>
      <w:r>
        <w:rPr>
          <w:rFonts w:hint="eastAsia" w:asciiTheme="minorEastAsia" w:hAnsiTheme="minorEastAsia" w:eastAsiaTheme="minorEastAsia" w:cstheme="minorEastAsia"/>
          <w:sz w:val="24"/>
        </w:rPr>
        <w:t>脸色惨白如纸，脚步踉跄。他用大衣将伊索尔德严严实实地裹着</w:t>
      </w:r>
      <w:r>
        <w:rPr>
          <w:rFonts w:hint="eastAsia" w:asciiTheme="minorEastAsia" w:hAnsiTheme="minorEastAsia" w:eastAsiaTheme="minorEastAsia" w:cstheme="minorEastAsia"/>
          <w:sz w:val="24"/>
          <w:lang w:val="en-US" w:eastAsia="zh-CN"/>
        </w:rPr>
        <w:t>抱在怀里</w:t>
      </w:r>
      <w:r>
        <w:rPr>
          <w:rFonts w:hint="eastAsia" w:asciiTheme="minorEastAsia" w:hAnsiTheme="minorEastAsia" w:eastAsiaTheme="minorEastAsia" w:cstheme="minorEastAsia"/>
          <w:sz w:val="24"/>
        </w:rPr>
        <w:t>。</w:t>
      </w:r>
    </w:p>
    <w:p w14:paraId="4A016369">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△维尔抱着伊索尔德走到一面巨大的冰雪峭壁前。他喘着粗气，抬起一只手，猛地凝聚起</w:t>
      </w:r>
      <w:r>
        <w:rPr>
          <w:rFonts w:hint="eastAsia" w:asciiTheme="minorEastAsia" w:hAnsiTheme="minorEastAsia" w:eastAsiaTheme="minorEastAsia" w:cstheme="minorEastAsia"/>
          <w:sz w:val="24"/>
          <w:lang w:val="en-US" w:eastAsia="zh-CN"/>
        </w:rPr>
        <w:t>一丝黑红色龙火</w:t>
      </w:r>
      <w:r>
        <w:rPr>
          <w:rFonts w:hint="eastAsia" w:asciiTheme="minorEastAsia" w:hAnsiTheme="minorEastAsia" w:eastAsiaTheme="minorEastAsia" w:cstheme="minorEastAsia"/>
          <w:sz w:val="24"/>
        </w:rPr>
        <w:t>。</w:t>
      </w:r>
    </w:p>
    <w:p w14:paraId="6B8E3EC9">
      <w:pPr>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△一道狂暴的黑红色龙火喷涌而出，在冰雪峭壁上融化出了一个山洞</w:t>
      </w:r>
      <w:r>
        <w:rPr>
          <w:rFonts w:hint="eastAsia" w:asciiTheme="minorEastAsia" w:hAnsiTheme="minorEastAsia" w:eastAsiaTheme="minorEastAsia" w:cstheme="minorEastAsia"/>
          <w:sz w:val="24"/>
          <w:lang w:eastAsia="zh-CN"/>
        </w:rPr>
        <w:t>。</w:t>
      </w:r>
    </w:p>
    <w:p w14:paraId="0DDE47B2">
      <w:pPr>
        <w:rPr>
          <w:rFonts w:hint="eastAsia" w:asciiTheme="minorEastAsia" w:hAnsiTheme="minorEastAsia" w:eastAsiaTheme="minorEastAsia" w:cstheme="minorEastAsia"/>
          <w:sz w:val="24"/>
        </w:rPr>
      </w:pPr>
    </w:p>
    <w:p w14:paraId="7AED37A9">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2</w:t>
      </w:r>
      <w:r>
        <w:rPr>
          <w:rFonts w:hint="eastAsia" w:asciiTheme="minorEastAsia" w:hAnsiTheme="minorEastAsia" w:eastAsiaTheme="minorEastAsia" w:cstheme="minorEastAsia"/>
          <w:b/>
          <w:bCs/>
          <w:sz w:val="24"/>
          <w:lang w:eastAsia="zh"/>
          <w:woUserID w:val="2"/>
        </w:rPr>
        <w:t>1</w:t>
      </w:r>
      <w:r>
        <w:rPr>
          <w:rFonts w:hint="eastAsia" w:asciiTheme="minorEastAsia" w:hAnsiTheme="minorEastAsia" w:eastAsiaTheme="minorEastAsia" w:cstheme="minorEastAsia"/>
          <w:b/>
          <w:bCs/>
          <w:sz w:val="24"/>
        </w:rPr>
        <w:t>-</w:t>
      </w:r>
      <w:r>
        <w:rPr>
          <w:rFonts w:hint="eastAsia" w:asciiTheme="minorEastAsia" w:hAnsiTheme="minorEastAsia" w:eastAsiaTheme="minorEastAsia" w:cstheme="minorEastAsia"/>
          <w:b/>
          <w:bCs/>
          <w:sz w:val="24"/>
          <w:lang w:val="en-US" w:eastAsia="zh-CN"/>
        </w:rPr>
        <w:t>3</w:t>
      </w:r>
      <w:r>
        <w:rPr>
          <w:rFonts w:hint="eastAsia" w:asciiTheme="minorEastAsia" w:hAnsiTheme="minorEastAsia" w:eastAsiaTheme="minorEastAsia" w:cstheme="minorEastAsia"/>
          <w:b/>
          <w:bCs/>
          <w:sz w:val="24"/>
        </w:rPr>
        <w:t xml:space="preserve"> 避风山洞 夜 内</w:t>
      </w:r>
    </w:p>
    <w:p w14:paraId="38718809">
      <w:pPr>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人物：伊索尔德，维尔</w:t>
      </w:r>
    </w:p>
    <w:p w14:paraId="08DB9669">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△维尔抱着伊索尔德艰难地走进山洞。刚一进去，他高大的身躯就再也支撑不住，顺着石壁滑坐在地上。</w:t>
      </w:r>
    </w:p>
    <w:p w14:paraId="3AF01B96">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△维尔大口大口地喘息着，将包裹在风衣里的伊索尔德紧紧搂在怀里，让她安稳地靠在自己的胸膛上。</w:t>
      </w:r>
    </w:p>
    <w:p w14:paraId="3344A85C">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△维尔低下头，下巴眷恋地蹭了蹭伊索尔德的头顶。</w:t>
      </w:r>
    </w:p>
    <w:p w14:paraId="7BB88149">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维尔：你现在安全了，我的王后……</w:t>
      </w:r>
    </w:p>
    <w:p w14:paraId="4244C8AE">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△维尔缓缓闭上眼睛，靠在石壁上，沉沉地睡了过去。</w:t>
      </w:r>
    </w:p>
    <w:p w14:paraId="637BFDC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sz w:val="24"/>
        </w:rPr>
        <w:t>△镜头拉远：洞外的风雪依旧呼啸，而洞内，两人紧紧相拥的身影定格。</w:t>
      </w:r>
    </w:p>
    <w:p w14:paraId="4E4A0CE6">
      <w:pPr>
        <w:rPr>
          <w:rFonts w:hint="eastAsia" w:asciiTheme="minorEastAsia" w:hAnsiTheme="minorEastAsia" w:eastAsiaTheme="minorEastAsia" w:cstheme="minorEastAsia"/>
          <w:b w:val="0"/>
          <w:bCs w:val="0"/>
          <w:sz w:val="24"/>
          <w:szCs w:val="24"/>
          <w:lang w:val="en-US" w:eastAsia="zh-CN"/>
        </w:rPr>
      </w:pPr>
    </w:p>
    <w:p w14:paraId="43A3AEDD">
      <w:pPr>
        <w:rPr>
          <w:rFonts w:hint="eastAsia" w:asciiTheme="minorEastAsia" w:hAnsiTheme="minorEastAsia" w:eastAsiaTheme="minorEastAsia" w:cstheme="minorEastAsia"/>
          <w:b w:val="0"/>
          <w:bCs w:val="0"/>
          <w:sz w:val="24"/>
          <w:szCs w:val="24"/>
          <w:lang w:val="en-US" w:eastAsia="zh-CN"/>
        </w:rPr>
      </w:pPr>
    </w:p>
    <w:p w14:paraId="509B2D0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第2</w:t>
      </w:r>
      <w:r>
        <w:rPr>
          <w:rFonts w:hint="eastAsia" w:asciiTheme="minorEastAsia" w:hAnsiTheme="minorEastAsia" w:eastAsiaTheme="minorEastAsia" w:cstheme="minorEastAsia"/>
          <w:b/>
          <w:bCs/>
          <w:sz w:val="24"/>
          <w:szCs w:val="24"/>
          <w:lang w:val="en-US" w:eastAsia="zh"/>
          <w:woUserID w:val="2"/>
        </w:rPr>
        <w:t>2</w:t>
      </w:r>
      <w:r>
        <w:rPr>
          <w:rFonts w:hint="eastAsia" w:asciiTheme="minorEastAsia" w:hAnsiTheme="minorEastAsia" w:eastAsiaTheme="minorEastAsia" w:cstheme="minorEastAsia"/>
          <w:b/>
          <w:bCs/>
          <w:sz w:val="24"/>
          <w:szCs w:val="24"/>
          <w:lang w:val="en-US" w:eastAsia="zh-CN"/>
        </w:rPr>
        <w:t>集</w:t>
      </w:r>
    </w:p>
    <w:p w14:paraId="0AA9D523">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2</w:t>
      </w:r>
      <w:r>
        <w:rPr>
          <w:rFonts w:hint="eastAsia" w:asciiTheme="minorEastAsia" w:hAnsiTheme="minorEastAsia" w:eastAsiaTheme="minorEastAsia" w:cstheme="minorEastAsia"/>
          <w:b/>
          <w:bCs/>
          <w:sz w:val="24"/>
          <w:szCs w:val="24"/>
          <w:lang w:val="en-US" w:eastAsia="zh-CN"/>
        </w:rPr>
        <w:t>-1 避风山洞 日 内</w:t>
      </w:r>
    </w:p>
    <w:p w14:paraId="3D28EFF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0BDB62C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△几缕微弱的晨光透进洞口。</w:t>
      </w:r>
    </w:p>
    <w:p w14:paraId="24D0089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△伊索尔德靠在维尔宽阔的胸膛上，睫毛微微颤动，吃力地睁开了双眼。</w:t>
      </w:r>
    </w:p>
    <w:p w14:paraId="100435B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△映入眼帘的，是维尔那张疲惫，却依然俊美的脸。</w:t>
      </w:r>
    </w:p>
    <w:p w14:paraId="1698C27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(轻柔庆幸)：你醒了。</w:t>
      </w:r>
    </w:p>
    <w:p w14:paraId="1220E87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△伊索尔德看着眼前满脸疲惫的维尔，眼神有一瞬间的恍惚。</w:t>
      </w:r>
    </w:p>
    <w:p w14:paraId="067A959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△伊索尔德试图撑起身子，但使不上一点力气。</w:t>
      </w:r>
    </w:p>
    <w:p w14:paraId="5042242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伊索尔德：维尔……我们在哪？</w:t>
      </w:r>
    </w:p>
    <w:p w14:paraId="1B4B4E0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△维尔搂住伊索尔德的肩膀，将她半抱起来，让她靠在自己的胸膛上。</w:t>
      </w:r>
    </w:p>
    <w:p w14:paraId="2F72581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维尔：嘘。别动。你还很虚弱。</w:t>
      </w:r>
    </w:p>
    <w:p w14:paraId="2948AA3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△伊索尔德靠在维尔的胸口，听着他沉稳有力的心跳声，视线落在他布满红血丝的眼眸上。</w:t>
      </w:r>
    </w:p>
    <w:p w14:paraId="72F70BA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(OS)：他看起来好疲惫。</w:t>
      </w:r>
    </w:p>
    <w:p w14:paraId="4FF78C3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△伊索尔德垂下眼眸。</w:t>
      </w:r>
    </w:p>
    <w:p w14:paraId="63F111E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伊索尔德：维尔……王国那边……</w:t>
      </w:r>
    </w:p>
    <w:p w14:paraId="754F6A0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△维尔眼底闪过一丝危险的寒光，但他很快将其掩盖下去。</w:t>
      </w:r>
    </w:p>
    <w:p w14:paraId="4CBADBA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△维尔手轻轻抚摸着伊索尔德苍白的脸颊，拇指温柔地摩挲。</w:t>
      </w:r>
    </w:p>
    <w:p w14:paraId="200430F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：什么都别管了。好好休息。外面的一切交给我。</w:t>
      </w:r>
    </w:p>
    <w:p w14:paraId="2AE4CA4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△伊索尔德看着维尔那双专注的眼眸，顿时涌起一阵慌乱与心虚。</w:t>
      </w:r>
    </w:p>
    <w:p w14:paraId="48A90E7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(OS)：如果我现在继续撺掇他去打国王，只会让他陷入更大的危险。</w:t>
      </w:r>
      <w:r>
        <w:rPr>
          <w:rFonts w:hint="eastAsia" w:asciiTheme="minorEastAsia" w:hAnsiTheme="minorEastAsia" w:eastAsiaTheme="minorEastAsia" w:cstheme="minorEastAsia"/>
          <w:sz w:val="24"/>
          <w:szCs w:val="24"/>
        </w:rPr>
        <w:t>而且他可能会起疑。</w:t>
      </w:r>
    </w:p>
    <w:p w14:paraId="63225AB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△伊索尔德不禁打了个寒颤。</w:t>
      </w:r>
    </w:p>
    <w:p w14:paraId="1840AD7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(OS)：我必须暂时停下所有复仇计划。</w:t>
      </w:r>
    </w:p>
    <w:p w14:paraId="3D582BD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△伊索尔德深吸了一口气，她伸出苍白的小手，主动抓住了维尔放在她脸侧的大手。</w:t>
      </w:r>
    </w:p>
    <w:p w14:paraId="0E68B92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△伊索尔德温顺地将脸颊贴在维尔的掌心里蹭了蹭。</w:t>
      </w:r>
    </w:p>
    <w:p w14:paraId="729D04D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伊索尔德：好。</w:t>
      </w:r>
    </w:p>
    <w:p w14:paraId="4050852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△维尔嘴角勾起一抹温柔的笑意，低头在伊索尔德的额头上印下一个深深的吻。</w:t>
      </w:r>
    </w:p>
    <w:p w14:paraId="0E5C652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维尔：等我们恢复一点体力，我就带你回家。</w:t>
      </w:r>
    </w:p>
    <w:p w14:paraId="59329DA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△维尔紧紧抱着</w:t>
      </w:r>
      <w:r>
        <w:rPr>
          <w:rFonts w:hint="eastAsia" w:asciiTheme="minorEastAsia" w:hAnsiTheme="minorEastAsia" w:eastAsiaTheme="minorEastAsia" w:cstheme="minorEastAsia"/>
          <w:b w:val="0"/>
          <w:bCs w:val="0"/>
          <w:sz w:val="24"/>
          <w:szCs w:val="24"/>
          <w:lang w:val="en-US" w:eastAsia="zh-CN"/>
        </w:rPr>
        <w:t>伊索尔德</w:t>
      </w:r>
      <w:r>
        <w:rPr>
          <w:rFonts w:hint="eastAsia" w:asciiTheme="minorEastAsia" w:hAnsiTheme="minorEastAsia" w:eastAsiaTheme="minorEastAsia" w:cstheme="minorEastAsia"/>
          <w:sz w:val="24"/>
          <w:szCs w:val="24"/>
        </w:rPr>
        <w:t xml:space="preserve">，闭上眼睛准备稍微喘息片刻。 </w:t>
      </w:r>
    </w:p>
    <w:p w14:paraId="1AC812FE">
      <w:pP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△伊索尔德突然爆发出一声惨叫</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身体痉挛起来</w:t>
      </w:r>
      <w:r>
        <w:rPr>
          <w:rFonts w:hint="eastAsia" w:asciiTheme="minorEastAsia" w:hAnsiTheme="minorEastAsia" w:eastAsiaTheme="minorEastAsia" w:cstheme="minorEastAsia"/>
          <w:sz w:val="24"/>
          <w:szCs w:val="24"/>
          <w:lang w:eastAsia="zh-CN"/>
        </w:rPr>
        <w:t>。</w:t>
      </w:r>
    </w:p>
    <w:p w14:paraId="128D9950">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伊索尔德</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啊！</w:t>
      </w:r>
    </w:p>
    <w:p w14:paraId="7730F7D2">
      <w:pPr>
        <w:rPr>
          <w:rFonts w:hint="eastAsia" w:asciiTheme="minorEastAsia" w:hAnsiTheme="minorEastAsia" w:eastAsiaTheme="minorEastAsia" w:cstheme="minorEastAsia"/>
          <w:sz w:val="24"/>
          <w:szCs w:val="24"/>
          <w:lang w:val="en-US" w:eastAsia="zh-CN"/>
        </w:rPr>
      </w:pPr>
    </w:p>
    <w:p w14:paraId="6EA7AE25">
      <w:pPr>
        <w:rPr>
          <w:rFonts w:hint="eastAsia" w:asciiTheme="minorEastAsia" w:hAnsiTheme="minorEastAsia" w:eastAsiaTheme="minorEastAsia" w:cstheme="minorEastAsia"/>
          <w:sz w:val="24"/>
          <w:szCs w:val="24"/>
          <w:lang w:val="en-US" w:eastAsia="zh-CN"/>
        </w:rPr>
      </w:pPr>
    </w:p>
    <w:p w14:paraId="5B26569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第2</w:t>
      </w:r>
      <w:r>
        <w:rPr>
          <w:rFonts w:hint="eastAsia" w:asciiTheme="minorEastAsia" w:hAnsiTheme="minorEastAsia" w:eastAsiaTheme="minorEastAsia" w:cstheme="minorEastAsia"/>
          <w:b/>
          <w:bCs/>
          <w:sz w:val="24"/>
          <w:szCs w:val="24"/>
          <w:lang w:val="en-US" w:eastAsia="zh"/>
          <w:woUserID w:val="2"/>
        </w:rPr>
        <w:t>3</w:t>
      </w:r>
      <w:r>
        <w:rPr>
          <w:rFonts w:hint="eastAsia" w:asciiTheme="minorEastAsia" w:hAnsiTheme="minorEastAsia" w:eastAsiaTheme="minorEastAsia" w:cstheme="minorEastAsia"/>
          <w:b/>
          <w:bCs/>
          <w:sz w:val="24"/>
          <w:szCs w:val="24"/>
          <w:lang w:val="en-US" w:eastAsia="zh-CN"/>
        </w:rPr>
        <w:t>集</w:t>
      </w:r>
    </w:p>
    <w:p w14:paraId="2B15492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3</w:t>
      </w:r>
      <w:r>
        <w:rPr>
          <w:rFonts w:hint="eastAsia" w:asciiTheme="minorEastAsia" w:hAnsiTheme="minorEastAsia" w:eastAsiaTheme="minorEastAsia" w:cstheme="minorEastAsia"/>
          <w:b/>
          <w:bCs/>
          <w:sz w:val="24"/>
          <w:szCs w:val="24"/>
          <w:lang w:val="en-US" w:eastAsia="zh-CN"/>
        </w:rPr>
        <w:t>-1 避风山洞 日 内</w:t>
      </w:r>
    </w:p>
    <w:p w14:paraId="4DC2716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3F43F6A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△【特写】伊索尔德</w:t>
      </w:r>
      <w:r>
        <w:rPr>
          <w:rFonts w:hint="eastAsia" w:asciiTheme="minorEastAsia" w:hAnsiTheme="minorEastAsia" w:eastAsiaTheme="minorEastAsia" w:cstheme="minorEastAsia"/>
          <w:sz w:val="24"/>
          <w:szCs w:val="24"/>
          <w:lang w:val="en-US" w:eastAsia="zh-CN"/>
        </w:rPr>
        <w:t>脖颈上的毒纹在肌肤下散发着猩红微光，像是一条条细小的血色蠕虫在皮肤下的血管里疯狂蠕动交织</w:t>
      </w:r>
      <w:r>
        <w:rPr>
          <w:rFonts w:hint="eastAsia" w:asciiTheme="minorEastAsia" w:hAnsiTheme="minorEastAsia" w:eastAsiaTheme="minorEastAsia" w:cstheme="minorEastAsia"/>
          <w:b w:val="0"/>
          <w:bCs w:val="0"/>
          <w:sz w:val="24"/>
          <w:szCs w:val="24"/>
          <w:lang w:val="en-US" w:eastAsia="zh-CN"/>
        </w:rPr>
        <w:t>。</w:t>
      </w:r>
    </w:p>
    <w:p w14:paraId="26BDF39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△伊索尔德痛得整个人蜷缩成一团，浑身冷汗直冒。</w:t>
      </w:r>
    </w:p>
    <w:p w14:paraId="2EB5002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：好痛……</w:t>
      </w:r>
    </w:p>
    <w:p w14:paraId="6269C67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△维尔看着痛苦不堪的伊索尔德，他彻底慌了神。</w:t>
      </w:r>
    </w:p>
    <w:p w14:paraId="57A9D82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：伊索尔德！怎么了？</w:t>
      </w:r>
      <w:r>
        <w:rPr>
          <w:rFonts w:hint="eastAsia" w:asciiTheme="minorEastAsia" w:hAnsiTheme="minorEastAsia" w:eastAsiaTheme="minorEastAsia" w:cstheme="minorEastAsia"/>
          <w:b w:val="0"/>
          <w:bCs w:val="0"/>
          <w:sz w:val="24"/>
          <w:szCs w:val="24"/>
          <w:lang w:val="en-US" w:eastAsia="zh"/>
          <w:woUserID w:val="2"/>
        </w:rPr>
        <w:t>！</w:t>
      </w:r>
    </w:p>
    <w:p w14:paraId="5A19167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△维尔伸出长臂一把将满身冷汗的伊索尔德紧紧捞进自己的怀里。</w:t>
      </w:r>
    </w:p>
    <w:p w14:paraId="41A49D4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△当维尔的胸膛与伊索尔德的肌肤紧密相贴的瞬间，维尔的手臂上隐隐浮现出黑色的龙鳞，暗红色的龙息顺着两人的肌肤接触。</w:t>
      </w:r>
    </w:p>
    <w:p w14:paraId="701F578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△【特写】在龙息镇压下，伊索尔德脖颈肌肤下正在疯狂蠕动的猩红线条痉挛了一下。随后，光芒速度暗淡、萎缩，像退潮般隐没在雪白的肌肤之下，恢复了原本的光洁。</w:t>
      </w:r>
    </w:p>
    <w:p w14:paraId="3D3938D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△伊索尔德剧烈地喘息着，错愕地睁开眼睛。</w:t>
      </w:r>
    </w:p>
    <w:p w14:paraId="350458A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(OS)：痛楚停止了……他的龙血可以中和</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b w:val="0"/>
          <w:bCs w:val="0"/>
          <w:sz w:val="24"/>
          <w:szCs w:val="24"/>
          <w:lang w:val="en-US" w:eastAsia="zh-CN"/>
        </w:rPr>
        <w:t>！</w:t>
      </w:r>
    </w:p>
    <w:p w14:paraId="7C0ACCA8">
      <w:pPr>
        <w:rPr>
          <w:rFonts w:hint="default" w:asciiTheme="minorEastAsia" w:hAnsiTheme="minorEastAsia" w:eastAsiaTheme="minorEastAsia" w:cstheme="minorEastAsia"/>
          <w:b w:val="0"/>
          <w:bCs w:val="0"/>
          <w:color w:val="FF0000"/>
          <w:sz w:val="24"/>
          <w:szCs w:val="24"/>
          <w:lang w:val="en-US" w:eastAsia="zh-CN"/>
        </w:rPr>
      </w:pPr>
      <w:r>
        <w:rPr>
          <w:rFonts w:hint="eastAsia" w:asciiTheme="minorEastAsia" w:hAnsiTheme="minorEastAsia" w:eastAsiaTheme="minorEastAsia" w:cstheme="minorEastAsia"/>
          <w:b w:val="0"/>
          <w:bCs w:val="0"/>
          <w:color w:val="FF0000"/>
          <w:sz w:val="24"/>
          <w:szCs w:val="24"/>
          <w:lang w:val="en-US" w:eastAsia="zh-CN"/>
        </w:rPr>
        <w:t>维尔（紧张地抱住伊索尔德）：你哪里痛？</w:t>
      </w:r>
    </w:p>
    <w:p w14:paraId="26F578D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△伊索尔德立刻伸手死死搂住维尔的脖颈。</w:t>
      </w:r>
    </w:p>
    <w:p w14:paraId="2294604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(OS)：我必须先用他的血脉压制住</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b w:val="0"/>
          <w:bCs w:val="0"/>
          <w:sz w:val="24"/>
          <w:szCs w:val="24"/>
          <w:lang w:val="en-US" w:eastAsia="zh-CN"/>
        </w:rPr>
        <w:t>。</w:t>
      </w:r>
    </w:p>
    <w:p w14:paraId="798094F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△伊索尔德故意换上了一副极其妩媚、充满渴望的神情。</w:t>
      </w:r>
    </w:p>
    <w:p w14:paraId="63152D3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△伊索尔德像一条水蛇一样贴在维尔身上，将脸颊埋在他的颈窝，修长的手指直接探入维尔敞开的衬衫领口，抚摸着他的胸肌。</w:t>
      </w:r>
    </w:p>
    <w:p w14:paraId="130FED0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△伊索尔德声音娇软，眼神拉丝，吐气如兰。</w:t>
      </w:r>
    </w:p>
    <w:p w14:paraId="52CB45A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伊索尔德：我只是……想要你。</w:t>
      </w:r>
    </w:p>
    <w:p w14:paraId="5D9F90B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△维尔浑身猛地一僵，不可思议地看着怀里主动索求的伊索尔德。喉结剧烈滚动，声音沙哑。</w:t>
      </w:r>
    </w:p>
    <w:p w14:paraId="15A1853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：你还很虚弱……你知道你在做什么吗？</w:t>
      </w:r>
    </w:p>
    <w:p w14:paraId="041E9F3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伊索尔德微微仰起头，红唇擦过维尔的下巴。</w:t>
      </w:r>
    </w:p>
    <w:p w14:paraId="55CE58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伊索尔德：你的触碰……让我感觉到我还活着，领主大人。留下来陪我。</w:t>
      </w:r>
    </w:p>
    <w:p w14:paraId="7A0C730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△维尔眼底的欲火爆发，粗重的喘息。</w:t>
      </w:r>
    </w:p>
    <w:p w14:paraId="0916823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：如你所愿，我的王后。</w:t>
      </w:r>
    </w:p>
    <w:p w14:paraId="5BEA1A2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△维尔低头，狂热而霸道地封住了伊索尔德的唇。</w:t>
      </w:r>
    </w:p>
    <w:p w14:paraId="7E756463">
      <w:pPr>
        <w:rPr>
          <w:rFonts w:hint="eastAsia" w:asciiTheme="minorEastAsia" w:hAnsiTheme="minorEastAsia" w:eastAsiaTheme="minorEastAsia" w:cstheme="minorEastAsia"/>
          <w:b w:val="0"/>
          <w:bCs w:val="0"/>
          <w:sz w:val="24"/>
          <w:szCs w:val="24"/>
          <w:lang w:val="en-US" w:eastAsia="zh-CN"/>
        </w:rPr>
      </w:pPr>
    </w:p>
    <w:p w14:paraId="4DE8942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b/>
          <w:bCs/>
          <w:sz w:val="24"/>
          <w:szCs w:val="24"/>
          <w:lang w:eastAsia="zh-CN"/>
        </w:rPr>
      </w:pPr>
    </w:p>
    <w:p w14:paraId="43C53D92">
      <w:pPr>
        <w:rPr>
          <w:rFonts w:hint="eastAsia" w:asciiTheme="minorEastAsia" w:hAnsiTheme="minorEastAsia" w:eastAsiaTheme="minorEastAsia" w:cstheme="minorEastAsia"/>
          <w:b/>
          <w:bCs/>
          <w:sz w:val="24"/>
          <w:szCs w:val="24"/>
          <w:lang w:val="en-US" w:eastAsia="zh-CN"/>
        </w:rPr>
      </w:pPr>
    </w:p>
    <w:p w14:paraId="753D744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第2</w:t>
      </w:r>
      <w:r>
        <w:rPr>
          <w:rFonts w:hint="eastAsia" w:asciiTheme="minorEastAsia" w:hAnsiTheme="minorEastAsia" w:eastAsiaTheme="minorEastAsia" w:cstheme="minorEastAsia"/>
          <w:b/>
          <w:bCs/>
          <w:sz w:val="24"/>
          <w:szCs w:val="24"/>
          <w:lang w:val="en-US" w:eastAsia="zh"/>
          <w:woUserID w:val="2"/>
        </w:rPr>
        <w:t>4</w:t>
      </w:r>
      <w:r>
        <w:rPr>
          <w:rFonts w:hint="eastAsia" w:asciiTheme="minorEastAsia" w:hAnsiTheme="minorEastAsia" w:eastAsiaTheme="minorEastAsia" w:cstheme="minorEastAsia"/>
          <w:b/>
          <w:bCs/>
          <w:sz w:val="24"/>
          <w:szCs w:val="24"/>
          <w:lang w:val="en-US" w:eastAsia="zh-CN"/>
        </w:rPr>
        <w:t>集</w:t>
      </w:r>
    </w:p>
    <w:p w14:paraId="5A62818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4</w:t>
      </w:r>
      <w:r>
        <w:rPr>
          <w:rFonts w:hint="eastAsia" w:asciiTheme="minorEastAsia" w:hAnsiTheme="minorEastAsia" w:eastAsiaTheme="minorEastAsia" w:cstheme="minorEastAsia"/>
          <w:b/>
          <w:bCs/>
          <w:sz w:val="24"/>
          <w:szCs w:val="24"/>
          <w:lang w:val="en-US" w:eastAsia="zh-CN"/>
        </w:rPr>
        <w:t>-1 避风山洞 日 内</w:t>
      </w:r>
    </w:p>
    <w:p w14:paraId="104FB9F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角色：伊索尔德 维尔</w:t>
      </w:r>
    </w:p>
    <w:p w14:paraId="6918EE9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△伊索尔德咬住维尔的下唇，两人的唇间洇开一滩血色，伊索尔德细细地啃咬，两人的唇舌交缠，发出啧啧的暧昧水声。</w:t>
      </w:r>
    </w:p>
    <w:p w14:paraId="05868FE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维尔（喘息）：伊索尔德.......</w:t>
      </w:r>
    </w:p>
    <w:p w14:paraId="2609981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△特写：在维尔的视线死角，伊索尔德白皙的脖颈上，猩红色的毒纹疯狂扭动着，几乎要冲破皮肤的束缚，但很快又迅速黯淡下去，最后像是不甘心般，猛地亮了一瞬，才归于沉寂。</w:t>
      </w:r>
    </w:p>
    <w:p w14:paraId="6B5A994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△伊索尔德感受到毒纹的挣扎，忍不住嘤咛一声，维尔呼吸声加重，揽住伊索尔德腰的手用力，亲得更深，另一只手则放肆地在她身上游走，进而伸进她的衣裙内揉捏起来。</w:t>
      </w:r>
    </w:p>
    <w:p w14:paraId="14DD0E9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维尔（低声挑衅）：满足你了吗，我的王后？</w:t>
      </w:r>
    </w:p>
    <w:p w14:paraId="7CCA666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△伊索尔德扣着维尔的后脑勺深吻，随后用力抓着他的头发将他扯离一些，另一只手捂住他的嘴，戏谑地挑了挑眉毛。</w:t>
      </w:r>
    </w:p>
    <w:p w14:paraId="0F50C97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伊索尔德（调侃）：远远不够。</w:t>
      </w:r>
    </w:p>
    <w:p w14:paraId="0CFCF3A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△伊索尔德双腿夹在维尔的腰上，双手环绕在他的颈后，腰腹猛地发力。天旋地转间，她已经跨坐在维尔的身上，雪白的胴体在风衣的遮盖下若隐若现。</w:t>
      </w:r>
    </w:p>
    <w:p w14:paraId="3A2EF48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△维尔的呼吸骤然急促起来，他粗暴地扯去伊索尔德的衣物，大手揽住她的腰用力，强迫伊索尔德俯下身和自己的身躯贴合在一起。</w:t>
      </w:r>
    </w:p>
    <w:p w14:paraId="30CCB9B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维尔（低声）：等下别哭着求我。</w:t>
      </w:r>
    </w:p>
    <w:p w14:paraId="46DB7D5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△特写：漆黑色的龙鳞浮现，沿着维尔起伏分明的胸肌攀附，一路向上直至他的下颌处，淡红色的龙息从鳞片的缝隙处逃出，彰显着这头猛兽按捺不住的野性。</w:t>
      </w:r>
    </w:p>
    <w:p w14:paraId="3DA6F85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伊索尔德VO：应该我说这句话才对</w:t>
      </w:r>
    </w:p>
    <w:p w14:paraId="4057EFF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着伊索尔德头微微向下，嫣红的唇瓣抚过，龙鳞乖顺的隐没在肌肤之下。她一口咬在他的锁骨上，留下泛着血痕的暧昧齿痕，淡红色的龙息顺着两人肌肤相贴的地方缠绕在伊索尔德的身躯上，维尔闷哼一声，反而更加兴奋。</w:t>
      </w:r>
    </w:p>
    <w:p w14:paraId="5BCB4B1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伊索尔德（VO）：我心跳的好快，我的身体在发热......也许是因为诅咒的原因。</w:t>
      </w:r>
    </w:p>
    <w:p w14:paraId="529F6E5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△维尔的身体一颤，他环抱着伊索尔德，猛地向后仰起头，几滴汗珠洒落，他的喉结暴露在微光中，不停滚动，发出难耐的喘息声。</w:t>
      </w:r>
    </w:p>
    <w:p w14:paraId="7D59957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维尔（喘着粗气）：伊索尔德，我会撕碎你。</w:t>
      </w:r>
    </w:p>
    <w:p w14:paraId="42BB289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△维尔的大手掐着伊索尔德纤细的腰肢，低头含住她小巧的耳朵舔弄，另一只手揉捏着她的大腿，上下挑逗。</w:t>
      </w:r>
    </w:p>
    <w:p w14:paraId="5B2B90D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△伊索尔德则一只手抵在他裸露的胸膛上，掌心贴着他剧烈跳动的心脏位置，感受着那一下一下的急促搏动，另一只手顺着腰线像蛇一样滑入维尔的裤子里探索起来。</w:t>
      </w:r>
    </w:p>
    <w:p w14:paraId="633D1EF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伊索尔德（轻笑）：那么，我得这样做才对</w:t>
      </w:r>
      <w:r>
        <w:rPr>
          <w:rFonts w:hint="eastAsia" w:asciiTheme="minorEastAsia" w:hAnsiTheme="minorEastAsia" w:eastAsiaTheme="minorEastAsia" w:cstheme="minorEastAsia"/>
          <w:b w:val="0"/>
          <w:bCs w:val="0"/>
          <w:sz w:val="24"/>
          <w:szCs w:val="24"/>
          <w:lang w:val="en-US" w:eastAsia="zh"/>
          <w:woUserID w:val="2"/>
        </w:rPr>
        <w:t>.</w:t>
      </w:r>
    </w:p>
    <w:p w14:paraId="16F4150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△伊索尔德温热的气息喷吐在维尔的胸膛上，引起对方的一阵战栗，龙鳞轻微的上下翕动，像是在欢迎她。红唇用力啃咬，沿着维尔的人鱼线一路向下，所过之处龙鳞隐退。</w:t>
      </w:r>
    </w:p>
    <w:p w14:paraId="0BD95BA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伊索尔德（VO）：请原谅我维尔......这是我最后一次利用你。</w:t>
      </w:r>
    </w:p>
    <w:p w14:paraId="50A900A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△维尔喘息着，大手穿过伊索尔德的发丝，扣住她的后脑勺，伊索尔德顺着维尔的力道微微挺直上半身，凑上前交换了一个缠绵的吻，发出暧昧的声音。</w:t>
      </w:r>
    </w:p>
    <w:p w14:paraId="3C571C6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△两人上半身紧紧贴合，汗珠随着身体的律动滑落，伊索尔德双臂环绕着维尔的脖颈，一只手抓住他汗湿的头发，迫使他后撤了一些。</w:t>
      </w:r>
    </w:p>
    <w:p w14:paraId="169E35F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伊索尔德（微微喘息）：现在，取悦我</w:t>
      </w:r>
    </w:p>
    <w:p w14:paraId="76A49FE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△山洞外，风雪依旧肆虐。洞内，伊索尔德的身影笼罩着维尔，风雪的呼啸声和肉体的碰撞声交织。</w:t>
      </w:r>
    </w:p>
    <w:p w14:paraId="3864AFB4">
      <w:pPr>
        <w:rPr>
          <w:rFonts w:hint="eastAsia" w:asciiTheme="minorEastAsia" w:hAnsiTheme="minorEastAsia" w:eastAsiaTheme="minorEastAsia" w:cstheme="minorEastAsia"/>
          <w:b/>
          <w:bCs/>
          <w:sz w:val="24"/>
          <w:szCs w:val="24"/>
          <w:lang w:val="en-US" w:eastAsia="zh-CN"/>
        </w:rPr>
      </w:pPr>
    </w:p>
    <w:p w14:paraId="43B3E229">
      <w:pPr>
        <w:rPr>
          <w:rFonts w:hint="eastAsia" w:asciiTheme="minorEastAsia" w:hAnsiTheme="minorEastAsia" w:eastAsiaTheme="minorEastAsia" w:cstheme="minorEastAsia"/>
          <w:b/>
          <w:bCs/>
          <w:sz w:val="24"/>
          <w:szCs w:val="24"/>
          <w:lang w:val="en-US" w:eastAsia="zh-CN"/>
        </w:rPr>
      </w:pPr>
    </w:p>
    <w:p w14:paraId="0F4AC25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第2</w:t>
      </w:r>
      <w:r>
        <w:rPr>
          <w:rFonts w:hint="eastAsia" w:asciiTheme="minorEastAsia" w:hAnsiTheme="minorEastAsia" w:eastAsiaTheme="minorEastAsia" w:cstheme="minorEastAsia"/>
          <w:b/>
          <w:bCs/>
          <w:sz w:val="24"/>
          <w:szCs w:val="24"/>
          <w:lang w:val="en-US" w:eastAsia="zh"/>
          <w:woUserID w:val="2"/>
        </w:rPr>
        <w:t>5</w:t>
      </w:r>
      <w:r>
        <w:rPr>
          <w:rFonts w:hint="eastAsia" w:asciiTheme="minorEastAsia" w:hAnsiTheme="minorEastAsia" w:eastAsiaTheme="minorEastAsia" w:cstheme="minorEastAsia"/>
          <w:b/>
          <w:bCs/>
          <w:sz w:val="24"/>
          <w:szCs w:val="24"/>
          <w:lang w:val="en-US" w:eastAsia="zh-CN"/>
        </w:rPr>
        <w:t>集</w:t>
      </w:r>
    </w:p>
    <w:p w14:paraId="0037C53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5</w:t>
      </w:r>
      <w:r>
        <w:rPr>
          <w:rFonts w:hint="eastAsia" w:asciiTheme="minorEastAsia" w:hAnsiTheme="minorEastAsia" w:eastAsiaTheme="minorEastAsia" w:cstheme="minorEastAsia"/>
          <w:b/>
          <w:bCs/>
          <w:sz w:val="24"/>
          <w:szCs w:val="24"/>
          <w:lang w:val="en-US" w:eastAsia="zh-CN"/>
        </w:rPr>
        <w:t>-1 龙堡校场高台 日 外</w:t>
      </w:r>
    </w:p>
    <w:p w14:paraId="115DE91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人物：伊索尔德，维尔，黑龙大军</w:t>
      </w:r>
    </w:p>
    <w:p w14:paraId="0EEC13F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△【大远景航拍镜头】苍茫辽阔的龙堡点将校场上，狂风卷起黑红色的龙族战旗。数十万全副武装、煞气冲天的黑龙精锐大军整齐列阵，黑压压的一片，天空盘旋着巨大的巨龙虚影，发出震耳欲聋的狂暴龙啸。</w:t>
      </w:r>
    </w:p>
    <w:p w14:paraId="3967BD9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△维尔身披龙鳞战甲，牵着伊索尔德的手，带她走上高台。</w:t>
      </w:r>
    </w:p>
    <w:p w14:paraId="5522DE9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△伊索尔德穿着王后礼服，俯瞰着下方的军队，瞳孔微微放大，呼吸不由得急促起来。</w:t>
      </w:r>
    </w:p>
    <w:p w14:paraId="58D48A9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(OS)：有了这支恐怖的军队，我轻易就能踏平国王的城堡，为母亲报仇……</w:t>
      </w:r>
    </w:p>
    <w:p w14:paraId="525E3E1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【闪回】</w:t>
      </w:r>
    </w:p>
    <w:p w14:paraId="0CCB96F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△维尔不久前吐血倒在血泊中、心脉受损的惨烈画面。</w:t>
      </w:r>
    </w:p>
    <w:p w14:paraId="17E49D0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【闪出】</w:t>
      </w:r>
    </w:p>
    <w:p w14:paraId="64708F2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(OS)：他才刚刚恢复，我竟然满脑子想的还是怎么利用他当我的武器？</w:t>
      </w:r>
    </w:p>
    <w:p w14:paraId="74E4D4B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△伊索尔德的手指心虚地颤抖了一下，她愧疚地垂下眼眸。</w:t>
      </w:r>
    </w:p>
    <w:p w14:paraId="663036F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△维尔察觉到了伊索尔德掌心的颤抖。他看着她紧紧咬着的下唇，眼神深邃，散发着宠溺。</w:t>
      </w:r>
    </w:p>
    <w:p w14:paraId="2B39FB7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(OS)：傻女孩。这一切，本来就是为你准备的。</w:t>
      </w:r>
    </w:p>
    <w:p w14:paraId="466067C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△维尔伸出长臂，一把揽住伊索尔德的细腰，将她毫无缝隙地按进自己的怀里。</w:t>
      </w:r>
    </w:p>
    <w:p w14:paraId="22DA310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△维尔猛地拔出腰间那把上古龙骨巨剑，暗红色的剑芒直指苍穹。</w:t>
      </w:r>
    </w:p>
    <w:p w14:paraId="1A3C57B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：黑龙大军的战士们！听着！伊索尔德！龙堡唯一的女主人！</w:t>
      </w:r>
    </w:p>
    <w:p w14:paraId="49305FB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△数十万大军狂热的目光齐刷刷地锁定在高台上的维尔和伊索尔德身上。</w:t>
      </w:r>
    </w:p>
    <w:p w14:paraId="7A195C0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维尔：见她如见我！从今天起，她的命令就是我的命令！她的敌人就是你们的敌人！</w:t>
      </w:r>
    </w:p>
    <w:p w14:paraId="078D06C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△下方数十万强悍的龙族战士整齐划一地单膝跪地，盔甲砸地的声音震动苍穹。</w:t>
      </w:r>
    </w:p>
    <w:p w14:paraId="3B24918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龙族大军 (齐声高呼)：王后万岁！</w:t>
      </w:r>
    </w:p>
    <w:p w14:paraId="044F5B1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△伊索尔德被这全军臣服的壮观画面震撼得浑身发抖。</w:t>
      </w:r>
    </w:p>
    <w:p w14:paraId="3756152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△维尔收起长剑，微微低下头，薄唇暧昧地贴在伊索尔德的耳边，用只有两人能听到的声音低语。</w:t>
      </w:r>
    </w:p>
    <w:p w14:paraId="7E30312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维尔：我的王后，利用我的军队。只要能让你开心。</w:t>
      </w:r>
    </w:p>
    <w:p w14:paraId="119F142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△伊索尔德猛地抬起头，错愕地撞进维尔那双暗金色的眼眸里。</w:t>
      </w:r>
    </w:p>
    <w:p w14:paraId="152542A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(OS)：他给我的不仅仅是一支军队……他把他的整颗心和灵魂都给了我。</w:t>
      </w:r>
    </w:p>
    <w:p w14:paraId="67F6B5B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△伊索尔德眼含热泪，嘴角勾起一抹绝美的笑。</w:t>
      </w:r>
    </w:p>
    <w:p w14:paraId="1A16364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伊索尔德：谢谢你，维尔。</w:t>
      </w:r>
    </w:p>
    <w:p w14:paraId="292D606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△伊索尔德双手紧紧环住维尔的脖颈，踮起脚尖，用力地吻上了他的唇。</w:t>
      </w:r>
    </w:p>
    <w:p w14:paraId="6521B32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△维尔浑身一僵，随后眼底爆发出狂喜，大手死死扣住伊索尔德的后脑勺，热烈地加深了这个吻。</w:t>
      </w:r>
    </w:p>
    <w:p w14:paraId="24815D0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△伴随着天空中巨龙虚影兴奋的咆哮，数十万大军爆发出震天动地的欢呼声。</w:t>
      </w:r>
    </w:p>
    <w:p w14:paraId="26920B63">
      <w:pPr>
        <w:rPr>
          <w:rFonts w:hint="eastAsia" w:asciiTheme="minorEastAsia" w:hAnsiTheme="minorEastAsia" w:eastAsiaTheme="minorEastAsia" w:cstheme="minorEastAsia"/>
          <w:b w:val="0"/>
          <w:bCs w:val="0"/>
          <w:sz w:val="24"/>
          <w:szCs w:val="24"/>
          <w:lang w:val="en-US" w:eastAsia="zh-CN"/>
        </w:rPr>
      </w:pPr>
    </w:p>
    <w:p w14:paraId="4B6CBB79">
      <w:pPr>
        <w:rPr>
          <w:rFonts w:hint="eastAsia" w:asciiTheme="minorEastAsia" w:hAnsiTheme="minorEastAsia" w:eastAsiaTheme="minorEastAsia" w:cstheme="minorEastAsia"/>
          <w:b w:val="0"/>
          <w:bCs w:val="0"/>
          <w:sz w:val="24"/>
          <w:szCs w:val="24"/>
          <w:lang w:val="en-US" w:eastAsia="zh-CN"/>
        </w:rPr>
      </w:pPr>
    </w:p>
    <w:p w14:paraId="215A9786">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第2</w:t>
      </w:r>
      <w:r>
        <w:rPr>
          <w:rFonts w:hint="eastAsia" w:asciiTheme="minorEastAsia" w:hAnsiTheme="minorEastAsia" w:eastAsiaTheme="minorEastAsia" w:cstheme="minorEastAsia"/>
          <w:b/>
          <w:bCs/>
          <w:sz w:val="24"/>
          <w:szCs w:val="24"/>
          <w:lang w:val="en-US" w:eastAsia="zh"/>
          <w:woUserID w:val="2"/>
        </w:rPr>
        <w:t>6</w:t>
      </w:r>
      <w:r>
        <w:rPr>
          <w:rFonts w:hint="eastAsia" w:asciiTheme="minorEastAsia" w:hAnsiTheme="minorEastAsia" w:eastAsiaTheme="minorEastAsia" w:cstheme="minorEastAsia"/>
          <w:b/>
          <w:bCs/>
          <w:sz w:val="24"/>
          <w:szCs w:val="24"/>
          <w:lang w:val="en-US" w:eastAsia="zh-CN"/>
        </w:rPr>
        <w:t>集</w:t>
      </w:r>
    </w:p>
    <w:p w14:paraId="333E0DD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6</w:t>
      </w:r>
      <w:r>
        <w:rPr>
          <w:rFonts w:hint="eastAsia" w:asciiTheme="minorEastAsia" w:hAnsiTheme="minorEastAsia" w:eastAsiaTheme="minorEastAsia" w:cstheme="minorEastAsia"/>
          <w:b/>
          <w:bCs/>
          <w:sz w:val="24"/>
          <w:szCs w:val="24"/>
          <w:lang w:val="en-US" w:eastAsia="zh-CN"/>
        </w:rPr>
        <w:t>-1 龙堡空中花园 日 外</w:t>
      </w:r>
    </w:p>
    <w:p w14:paraId="757FBE3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人物：伊索尔德，维尔，龙族将领</w:t>
      </w:r>
    </w:p>
    <w:p w14:paraId="02396A8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△阳光明媚，龙堡奢华的空中花园里开满了鲜花。</w:t>
      </w:r>
    </w:p>
    <w:p w14:paraId="56F17BA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△维尔慵懒地靠在宽大的软榻上，将伊索尔德抱在自己的大腿上。</w:t>
      </w:r>
    </w:p>
    <w:p w14:paraId="5E42F22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△维尔手里拿着一把锋利精巧匕首，正小心翼翼地帮伊索尔德削着一颗晶莹剔透的灵果。</w:t>
      </w:r>
    </w:p>
    <w:p w14:paraId="50A0317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△维尔切下一小块果肉，送到伊索尔德的唇边，眼眸里满是专注与宠溺。</w:t>
      </w:r>
    </w:p>
    <w:p w14:paraId="66CF2E8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：张嘴，啊。</w:t>
      </w:r>
    </w:p>
    <w:p w14:paraId="447D125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△伊索尔德脸颊微红，乖乖地咬下果肉，汁水在唇齿间蔓延。</w:t>
      </w:r>
    </w:p>
    <w:p w14:paraId="6A71482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△一名龙族将领放轻脚步，快步走到维尔身边，俯下身在维尔耳边低声。</w:t>
      </w:r>
    </w:p>
    <w:p w14:paraId="4516D2D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龙族将领 (用极低的声音汇报)：领主大人，我们的密探已经调查了人类王国的动向。我们要不要现在发起突袭？</w:t>
      </w:r>
    </w:p>
    <w:p w14:paraId="65C0176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维尔：不行。直到王后下达绝对的攻击命令之前，任何人都不准轻举妄动。</w:t>
      </w:r>
    </w:p>
    <w:p w14:paraId="0C5E5D8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△将领悄无声息地退了下去。</w:t>
      </w:r>
    </w:p>
    <w:p w14:paraId="55F3812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△维尔转回身。伊索尔德疑惑地眨了眨眼。</w:t>
      </w:r>
    </w:p>
    <w:p w14:paraId="6AEBC6E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(略带担忧)：维尔，一切还好吗？</w:t>
      </w:r>
    </w:p>
    <w:p w14:paraId="408AE74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△维尔眼底浮现出宠溺。他伸出修长的手指，将伊索尔德鬓角的碎发挽到耳后。</w:t>
      </w:r>
    </w:p>
    <w:p w14:paraId="52D9F5A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维尔：几只不长眼的野兽想捣乱罢了。我告诉他们别毁了我们的下午茶。</w:t>
      </w:r>
    </w:p>
    <w:p w14:paraId="149F0EB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△伊索尔德松了一口气，刚想露出一个微笑。</w:t>
      </w:r>
    </w:p>
    <w:p w14:paraId="5C85B9E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△就在这时，伊索尔德被衣领遮挡的脖颈深处，家族</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纹突然毫无预兆地闪过一道刺目的猩红光芒。</w:t>
      </w:r>
    </w:p>
    <w:p w14:paraId="6975577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△【伊索尔德主观听觉】嗡鸣声响起在脑海。</w:t>
      </w:r>
    </w:p>
    <w:p w14:paraId="57F80D7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△伊索尔德脸色变得惨白，整个人像触电般猛地一僵，双手死死抓住了维尔胸前的衣襟，指骨泛白。</w:t>
      </w:r>
    </w:p>
    <w:p w14:paraId="6994587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△维尔的眼眸骤然收缩，满是紧张的恐慌。大掌托住伊索尔德的后背，声音发紧。</w:t>
      </w:r>
    </w:p>
    <w:p w14:paraId="1E15DB5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维尔：伊索尔德！怎么了？</w:t>
      </w:r>
    </w:p>
    <w:p w14:paraId="357710B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△伊索尔德痛得浑身发抖，冷汗直冒。她看着维尔那张焦急的脸。</w:t>
      </w:r>
    </w:p>
    <w:p w14:paraId="2E0F6DED">
      <w:pPr>
        <w:rPr>
          <w:rFonts w:hint="eastAsia" w:asciiTheme="minorEastAsia" w:hAnsiTheme="minorEastAsia" w:eastAsiaTheme="minorEastAsia" w:cstheme="minorEastAsia"/>
          <w:b w:val="0"/>
          <w:bCs w:val="0"/>
          <w:color w:val="FF0000"/>
          <w:sz w:val="24"/>
          <w:szCs w:val="24"/>
          <w:lang w:val="en-US" w:eastAsia="zh-CN"/>
        </w:rPr>
      </w:pPr>
      <w:r>
        <w:rPr>
          <w:rFonts w:hint="eastAsia" w:asciiTheme="minorEastAsia" w:hAnsiTheme="minorEastAsia" w:eastAsiaTheme="minorEastAsia" w:cstheme="minorEastAsia"/>
          <w:b w:val="0"/>
          <w:bCs w:val="0"/>
          <w:color w:val="FF0000"/>
          <w:sz w:val="24"/>
          <w:szCs w:val="24"/>
          <w:lang w:val="en-US" w:eastAsia="zh-CN"/>
        </w:rPr>
        <w:t>伊索尔德 (OS)：绝不能让他知道我身上带着ROYAL BLOOD POISON（王室血脉之毒），不然他绝对会为了救我毁了刚刚恢复的心脉！</w:t>
      </w:r>
    </w:p>
    <w:p w14:paraId="391F3DA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△伊索尔德猛地仰起头，双手死死勾住维尔的脖颈，用力地吻上了他的唇。</w:t>
      </w:r>
    </w:p>
    <w:p w14:paraId="62243F5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△维尔浑身猛地一震，在与伊索尔德双唇紧贴的瞬间，维尔体内的暗红色龙息感顺着纠缠的呼吸涌入伊索尔德的体内。</w:t>
      </w:r>
    </w:p>
    <w:p w14:paraId="22EBF85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△龙息如同势不可挡的烈焰，瞬间包裹住猩红蠕动的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，将其强势镇压、逼退回肌肤深处。</w:t>
      </w:r>
    </w:p>
    <w:p w14:paraId="61DBB3E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△伊索尔德紧绷的身体终于软了下来。</w:t>
      </w:r>
    </w:p>
    <w:p w14:paraId="5322D60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△维尔化被动为主动，大掌死死扣住她的后脑勺，加深了这个吻。</w:t>
      </w:r>
    </w:p>
    <w:p w14:paraId="15FEB5B6">
      <w:pPr>
        <w:rPr>
          <w:rFonts w:hint="eastAsia" w:asciiTheme="minorEastAsia" w:hAnsiTheme="minorEastAsia" w:eastAsiaTheme="minorEastAsia" w:cstheme="minorEastAsia"/>
          <w:b w:val="0"/>
          <w:bCs w:val="0"/>
          <w:sz w:val="24"/>
          <w:szCs w:val="24"/>
          <w:lang w:val="en-US" w:eastAsia="zh-CN"/>
        </w:rPr>
      </w:pPr>
    </w:p>
    <w:p w14:paraId="684E0FC5">
      <w:pPr>
        <w:rPr>
          <w:rFonts w:hint="eastAsia" w:asciiTheme="minorEastAsia" w:hAnsiTheme="minorEastAsia" w:eastAsiaTheme="minorEastAsia" w:cstheme="minorEastAsia"/>
          <w:b w:val="0"/>
          <w:bCs w:val="0"/>
          <w:sz w:val="24"/>
          <w:szCs w:val="24"/>
          <w:lang w:val="en-US" w:eastAsia="zh-CN"/>
        </w:rPr>
      </w:pPr>
    </w:p>
    <w:p w14:paraId="7A10F26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第2</w:t>
      </w:r>
      <w:r>
        <w:rPr>
          <w:rFonts w:hint="eastAsia" w:asciiTheme="minorEastAsia" w:hAnsiTheme="minorEastAsia" w:eastAsiaTheme="minorEastAsia" w:cstheme="minorEastAsia"/>
          <w:b/>
          <w:bCs/>
          <w:sz w:val="24"/>
          <w:szCs w:val="24"/>
          <w:lang w:val="en-US" w:eastAsia="zh"/>
          <w:woUserID w:val="2"/>
        </w:rPr>
        <w:t>7</w:t>
      </w:r>
      <w:r>
        <w:rPr>
          <w:rFonts w:hint="eastAsia" w:asciiTheme="minorEastAsia" w:hAnsiTheme="minorEastAsia" w:eastAsiaTheme="minorEastAsia" w:cstheme="minorEastAsia"/>
          <w:b/>
          <w:bCs/>
          <w:sz w:val="24"/>
          <w:szCs w:val="24"/>
          <w:lang w:val="en-US" w:eastAsia="zh-CN"/>
        </w:rPr>
        <w:t>集</w:t>
      </w:r>
    </w:p>
    <w:p w14:paraId="155454B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7</w:t>
      </w:r>
      <w:r>
        <w:rPr>
          <w:rFonts w:hint="eastAsia" w:asciiTheme="minorEastAsia" w:hAnsiTheme="minorEastAsia" w:eastAsiaTheme="minorEastAsia" w:cstheme="minorEastAsia"/>
          <w:b/>
          <w:bCs/>
          <w:sz w:val="24"/>
          <w:szCs w:val="24"/>
          <w:lang w:val="en-US" w:eastAsia="zh-CN"/>
        </w:rPr>
        <w:t>-1 龙堡最高看台 夜 外</w:t>
      </w:r>
    </w:p>
    <w:p w14:paraId="1FFAA44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013161F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△夜晚，繁星如同碎钻般铺满整个苍穹。</w:t>
      </w:r>
    </w:p>
    <w:p w14:paraId="06DFC09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△龙堡最高的露天看台上，维尔从身后拿出一件奢华的披风，细心地裹在伊索尔德身上，从背后紧紧地环抱住她。</w:t>
      </w:r>
    </w:p>
    <w:p w14:paraId="2AF3BD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△维尔的下巴轻轻搁在伊索尔德的肩膀上，看着远方被夜色笼罩的人类王国方向，眼底闪过一丝嗜血的冷意，但语气却温柔。</w:t>
      </w:r>
    </w:p>
    <w:p w14:paraId="313CF5B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：一切都准备好了，我的王后。你只需要点头。</w:t>
      </w:r>
    </w:p>
    <w:p w14:paraId="4BAA8F4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△伊索尔德微微一愣，有些茫然地转过头。</w:t>
      </w:r>
    </w:p>
    <w:p w14:paraId="7A605AF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伊索尔德：准备什么？</w:t>
      </w:r>
    </w:p>
    <w:p w14:paraId="7C5737F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△维尔将伊索尔德转过来，双手捧起她的脸颊，眼神认真。</w:t>
      </w:r>
    </w:p>
    <w:p w14:paraId="5DBF01C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维尔：等一切结束，我带你去南方群岛。那里没有风雪，只有永恒的阳光。我们可以永远呆在那里……只有你和我。</w:t>
      </w:r>
    </w:p>
    <w:p w14:paraId="4914086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△伊索尔德靠在维尔宽阔的胸膛上，心脏猛地一颤。</w:t>
      </w:r>
    </w:p>
    <w:p w14:paraId="2C665D8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(OS)：他连我们的未来都规划好了。</w:t>
      </w:r>
    </w:p>
    <w:p w14:paraId="5E2DD5B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△伊索尔德的手环上维尔的后背，身体微不可察地僵硬了一瞬。她悄悄收回手，发现手上都是血，她错愕地睁大眼睛，眼眶瞬间通红。</w:t>
      </w:r>
    </w:p>
    <w:p w14:paraId="61F675A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(os)：他的心脉根本没有好……</w:t>
      </w:r>
    </w:p>
    <w:p w14:paraId="57D0F22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(OS泪水决堤)：不……我不想再让他为了我的仇恨流一滴血。</w:t>
      </w:r>
    </w:p>
    <w:p w14:paraId="0DA12F0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△伊索尔德眼角滑落一滴泪水，她双手紧紧揪住维尔的衣襟。</w:t>
      </w:r>
    </w:p>
    <w:p w14:paraId="7A6B443C">
      <w:pPr>
        <w:rPr>
          <w:rFonts w:hint="eastAsia" w:asciiTheme="minorEastAsia" w:hAnsiTheme="minorEastAsia" w:eastAsiaTheme="minorEastAsia" w:cstheme="minorEastAsia"/>
          <w:b w:val="0"/>
          <w:bCs w:val="0"/>
          <w:sz w:val="24"/>
          <w:szCs w:val="24"/>
          <w:lang w:val="en-US" w:eastAsia="zh"/>
          <w:woUserID w:val="2"/>
        </w:rPr>
      </w:pPr>
      <w:r>
        <w:rPr>
          <w:rFonts w:hint="eastAsia" w:asciiTheme="minorEastAsia" w:hAnsiTheme="minorEastAsia" w:eastAsiaTheme="minorEastAsia" w:cstheme="minorEastAsia"/>
          <w:b w:val="0"/>
          <w:bCs w:val="0"/>
          <w:sz w:val="24"/>
          <w:szCs w:val="24"/>
          <w:lang w:val="en-US" w:eastAsia="zh-CN"/>
        </w:rPr>
        <w:t>伊索尔德</w:t>
      </w:r>
      <w:r>
        <w:rPr>
          <w:rFonts w:hint="eastAsia" w:asciiTheme="minorEastAsia" w:hAnsiTheme="minorEastAsia" w:eastAsiaTheme="minorEastAsia" w:cstheme="minorEastAsia"/>
          <w:b w:val="0"/>
          <w:bCs w:val="0"/>
          <w:sz w:val="24"/>
          <w:szCs w:val="24"/>
          <w:lang w:val="en-US" w:eastAsia="zh"/>
          <w:woUserID w:val="2"/>
        </w:rPr>
        <w:t>:</w:t>
      </w:r>
      <w:r>
        <w:rPr>
          <w:rFonts w:hint="eastAsia" w:asciiTheme="minorEastAsia" w:hAnsiTheme="minorEastAsia" w:eastAsiaTheme="minorEastAsia" w:cstheme="minorEastAsia"/>
          <w:b w:val="0"/>
          <w:bCs w:val="0"/>
          <w:sz w:val="24"/>
          <w:szCs w:val="24"/>
          <w:lang w:val="en-US" w:eastAsia="zh-CN"/>
        </w:rPr>
        <w:t>维尔……吻我。</w:t>
      </w:r>
    </w:p>
    <w:p w14:paraId="2471C8C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△维尔眼底爆发出狂喜。他猛地低下头，深情地向伊索尔德的唇瓣吻去。</w:t>
      </w:r>
    </w:p>
    <w:p w14:paraId="7B56913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△就在两人的双唇即将触碰到一起的瞬间，伊索尔德毫无预兆地猛喷出一大口发黑的鲜血，血液溅在维尔的衬衫上。</w:t>
      </w:r>
    </w:p>
    <w:p w14:paraId="21E799D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△【特写】伊索尔德白皙的肌肤下，突然爆发出无数道黑红交织的诡异光线，这些光线宛如一条条血色蠕虫，在她的皮肤上疯狂蠕动、繁衍，瞬间爬满了她的全身的肌肤。</w:t>
      </w:r>
    </w:p>
    <w:p w14:paraId="60999B0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伊索尔德（惨叫）：啊！！</w:t>
      </w:r>
    </w:p>
    <w:p w14:paraId="4521344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△维尔惊恐万分，一把将软绵绵的伊索尔德死死抱在怀里。</w:t>
      </w:r>
    </w:p>
    <w:p w14:paraId="783A359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维尔：伊索尔德！</w:t>
      </w:r>
    </w:p>
    <w:p w14:paraId="6602359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△维尔贴紧伊索尔德，暗红色龙息源源不断地注入伊索尔德的体内，当龙息撞上那些黑红色的蠕虫时，发出了刺耳的灼烧声，瞬间爆发出更加刺目的血光，直接将龙息狠狠弹开。</w:t>
      </w:r>
    </w:p>
    <w:p w14:paraId="7E4644B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△维尔看着怀里生机正在急速流逝的伊索尔德，双眼瞬间猩红，陷入绝望与恐慌。</w:t>
      </w:r>
    </w:p>
    <w:p w14:paraId="6899E45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维尔：怎么回事？！这到底是什么？！</w:t>
      </w:r>
    </w:p>
    <w:p w14:paraId="3737A2E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△看台的大门被猛地推开，一名龙族守卫满脸惊慌，连滚带爬地冲了进来，重重地单膝跪地。</w:t>
      </w:r>
    </w:p>
    <w:p w14:paraId="67CD12B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守卫：领主大人！紧急军情！人类王国的使节团已经抵达龙堡大门！</w:t>
      </w:r>
    </w:p>
    <w:p w14:paraId="609502A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△维尔抱着濒死的伊索尔德，猛地抬起头，眼眸化为嗜血狂暴的暗红色龙瞳。</w:t>
      </w:r>
    </w:p>
    <w:p w14:paraId="1DBEF610">
      <w:pPr>
        <w:rPr>
          <w:rFonts w:hint="eastAsia" w:asciiTheme="minorEastAsia" w:hAnsiTheme="minorEastAsia" w:eastAsiaTheme="minorEastAsia" w:cstheme="minorEastAsia"/>
          <w:b w:val="0"/>
          <w:bCs w:val="0"/>
          <w:sz w:val="24"/>
          <w:szCs w:val="24"/>
          <w:lang w:val="en-US" w:eastAsia="zh-CN"/>
        </w:rPr>
      </w:pPr>
    </w:p>
    <w:p w14:paraId="746A6DFE">
      <w:pPr>
        <w:rPr>
          <w:rFonts w:hint="eastAsia" w:asciiTheme="minorEastAsia" w:hAnsiTheme="minorEastAsia" w:eastAsiaTheme="minorEastAsia" w:cstheme="minorEastAsia"/>
          <w:b w:val="0"/>
          <w:bCs w:val="0"/>
          <w:sz w:val="24"/>
          <w:szCs w:val="24"/>
          <w:lang w:val="en-US" w:eastAsia="zh-CN"/>
        </w:rPr>
      </w:pPr>
    </w:p>
    <w:p w14:paraId="087299F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第2</w:t>
      </w:r>
      <w:r>
        <w:rPr>
          <w:rFonts w:hint="eastAsia" w:asciiTheme="minorEastAsia" w:hAnsiTheme="minorEastAsia" w:eastAsiaTheme="minorEastAsia" w:cstheme="minorEastAsia"/>
          <w:b/>
          <w:bCs/>
          <w:sz w:val="24"/>
          <w:szCs w:val="24"/>
          <w:lang w:val="en-US" w:eastAsia="zh"/>
          <w:woUserID w:val="2"/>
        </w:rPr>
        <w:t>8</w:t>
      </w:r>
      <w:r>
        <w:rPr>
          <w:rFonts w:hint="eastAsia" w:asciiTheme="minorEastAsia" w:hAnsiTheme="minorEastAsia" w:eastAsiaTheme="minorEastAsia" w:cstheme="minorEastAsia"/>
          <w:b/>
          <w:bCs/>
          <w:sz w:val="24"/>
          <w:szCs w:val="24"/>
          <w:lang w:val="en-US" w:eastAsia="zh-CN"/>
        </w:rPr>
        <w:t>集</w:t>
      </w:r>
    </w:p>
    <w:p w14:paraId="689B73DB">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8</w:t>
      </w:r>
      <w:r>
        <w:rPr>
          <w:rFonts w:hint="eastAsia" w:asciiTheme="minorEastAsia" w:hAnsiTheme="minorEastAsia" w:eastAsiaTheme="minorEastAsia" w:cstheme="minorEastAsia"/>
          <w:b/>
          <w:bCs/>
          <w:sz w:val="24"/>
          <w:szCs w:val="24"/>
          <w:lang w:val="en-US" w:eastAsia="zh-CN"/>
        </w:rPr>
        <w:t>-1 龙堡卧室 夜 内</w:t>
      </w:r>
    </w:p>
    <w:p w14:paraId="136FD65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人物：伊索尔德，龙族医师</w:t>
      </w:r>
    </w:p>
    <w:p w14:paraId="5983ED2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△奢华的卧室里，伊索尔德虚弱地躺在宽大的床上，陷入了昏迷。</w:t>
      </w:r>
    </w:p>
    <w:p w14:paraId="26D6281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△【特写】她白皙的脖颈和脸颊上，猩红色的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脉络如同活物般闪烁着可怕的恶毒光芒。</w:t>
      </w:r>
    </w:p>
    <w:p w14:paraId="6AA112B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△医师小心翼翼地将一瓶散发着白光的药剂滴在</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的中心。</w:t>
      </w:r>
    </w:p>
    <w:p w14:paraId="28F4654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△药剂滴上去的瞬间像水滴进了沸油里，瞬间被</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吞噬，激起一阵诡异的黑烟。</w:t>
      </w:r>
    </w:p>
    <w:p w14:paraId="693D870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△伊索尔德痛苦地剧烈痉挛了一下，发出一声破碎的闷哼，眉头死死皱在一起。</w:t>
      </w:r>
    </w:p>
    <w:p w14:paraId="4DEBBF5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医师 (绝望)：</w:t>
      </w:r>
      <w:r>
        <w:rPr>
          <w:rFonts w:hint="eastAsia" w:asciiTheme="minorEastAsia" w:hAnsiTheme="minorEastAsia" w:eastAsiaTheme="minorEastAsia" w:cstheme="minorEastAsia"/>
          <w:b w:val="0"/>
          <w:bCs w:val="0"/>
          <w:sz w:val="24"/>
          <w:szCs w:val="24"/>
          <w:lang w:val="en-US" w:eastAsia="zh"/>
          <w:woUserID w:val="2"/>
        </w:rPr>
        <w:t>怎么什么药剂都不起作用.......</w:t>
      </w:r>
    </w:p>
    <w:p w14:paraId="38237391">
      <w:pPr>
        <w:rPr>
          <w:rFonts w:hint="eastAsia" w:asciiTheme="minorEastAsia" w:hAnsiTheme="minorEastAsia" w:eastAsiaTheme="minorEastAsia" w:cstheme="minorEastAsia"/>
          <w:b w:val="0"/>
          <w:bCs w:val="0"/>
          <w:sz w:val="24"/>
          <w:szCs w:val="24"/>
          <w:lang w:val="en-US" w:eastAsia="zh-CN"/>
        </w:rPr>
      </w:pPr>
    </w:p>
    <w:p w14:paraId="56D63BD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lang w:val="en-US" w:eastAsia="zh"/>
          <w:woUserID w:val="2"/>
        </w:rPr>
        <w:t>8</w:t>
      </w:r>
      <w:r>
        <w:rPr>
          <w:rFonts w:hint="eastAsia" w:asciiTheme="minorEastAsia" w:hAnsiTheme="minorEastAsia" w:eastAsiaTheme="minorEastAsia" w:cstheme="minorEastAsia"/>
          <w:b/>
          <w:bCs/>
          <w:sz w:val="24"/>
          <w:szCs w:val="24"/>
          <w:lang w:val="en-US" w:eastAsia="zh-CN"/>
        </w:rPr>
        <w:t>-2 龙堡大殿 夜 内</w:t>
      </w:r>
    </w:p>
    <w:p w14:paraId="28352C9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人物：维尔，哈德伦，人类使节</w:t>
      </w:r>
    </w:p>
    <w:p w14:paraId="2402567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△画面一转，气压低得令人窒息的龙堡大殿。</w:t>
      </w:r>
    </w:p>
    <w:p w14:paraId="27F64FE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△维尔端坐在王座上，周身散发着狂暴的恐怖杀意。</w:t>
      </w:r>
    </w:p>
    <w:p w14:paraId="7F8DB37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△大殿下方，站着人类王国的使节团，为首的正是哈德伦。</w:t>
      </w:r>
    </w:p>
    <w:p w14:paraId="3CE44C4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△哈德伦整理了一下衣领，假惺惺地行礼，嘴角的笑容极其挑衅。</w:t>
      </w:r>
    </w:p>
    <w:p w14:paraId="35E42F0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哈德伦：见您一面可真不容易，领主大人。我们别无他法，只能借用一下伊索尔德的小“状况”来请您出面了。</w:t>
      </w:r>
    </w:p>
    <w:p w14:paraId="5356C83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△维尔握在王座扶手上的大手猛地收紧。黑曜石扶手直接被他捏出了一道深深的裂纹。</w:t>
      </w:r>
    </w:p>
    <w:p w14:paraId="6F28D7D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△维尔身体微微前倾，做出了一个隐忍克制的姿态。</w:t>
      </w:r>
    </w:p>
    <w:p w14:paraId="4948344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：交出解药，我或许能留你一具全尸。</w:t>
      </w:r>
    </w:p>
    <w:p w14:paraId="2E9EC2C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 (嚣张地大笑)：领主大人，</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b w:val="0"/>
          <w:bCs w:val="0"/>
          <w:sz w:val="24"/>
          <w:szCs w:val="24"/>
          <w:lang w:val="en-US" w:eastAsia="zh-CN"/>
        </w:rPr>
        <w:t>只有国王才能解除！</w:t>
      </w:r>
    </w:p>
    <w:p w14:paraId="2D76EB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△哈德伦从怀里拿出一份镶金的联姻国书，趾高气昂地抛出条件。</w:t>
      </w:r>
    </w:p>
    <w:p w14:paraId="26BF796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w:t>
      </w:r>
      <w:r>
        <w:rPr>
          <w:rFonts w:hint="eastAsia" w:asciiTheme="minorEastAsia" w:hAnsiTheme="minorEastAsia" w:eastAsiaTheme="minorEastAsia" w:cstheme="minorEastAsia"/>
          <w:b w:val="0"/>
          <w:bCs w:val="0"/>
          <w:sz w:val="24"/>
          <w:szCs w:val="24"/>
          <w:lang w:val="en-US" w:eastAsia="zh"/>
          <w:woUserID w:val="2"/>
        </w:rPr>
        <w:t>：</w:t>
      </w:r>
      <w:r>
        <w:rPr>
          <w:rFonts w:hint="eastAsia" w:asciiTheme="minorEastAsia" w:hAnsiTheme="minorEastAsia" w:eastAsiaTheme="minorEastAsia" w:cstheme="minorEastAsia"/>
          <w:b w:val="0"/>
          <w:bCs w:val="0"/>
          <w:sz w:val="24"/>
          <w:szCs w:val="24"/>
          <w:lang w:val="en-US" w:eastAsia="zh-CN"/>
        </w:rPr>
        <w:t>国王的条件很简单！现在立刻休了这个冒牌货，正式迎娶</w:t>
      </w:r>
      <w:r>
        <w:rPr>
          <w:rFonts w:hint="eastAsia" w:asciiTheme="minorEastAsia" w:hAnsiTheme="minorEastAsia" w:eastAsiaTheme="minorEastAsia" w:cstheme="minorEastAsia"/>
          <w:b w:val="0"/>
          <w:bCs w:val="0"/>
          <w:sz w:val="24"/>
          <w:szCs w:val="24"/>
          <w:lang w:val="en-US" w:eastAsia="zh"/>
          <w:woUserID w:val="2"/>
        </w:rPr>
        <w:t>克洛伊，并给予她作为王后应有的一切</w:t>
      </w:r>
      <w:r>
        <w:rPr>
          <w:rFonts w:hint="eastAsia" w:asciiTheme="minorEastAsia" w:hAnsiTheme="minorEastAsia" w:eastAsiaTheme="minorEastAsia" w:cstheme="minorEastAsia"/>
          <w:b w:val="0"/>
          <w:bCs w:val="0"/>
          <w:sz w:val="24"/>
          <w:szCs w:val="24"/>
          <w:lang w:val="en-US" w:eastAsia="zh-CN"/>
        </w:rPr>
        <w:t>……</w:t>
      </w:r>
    </w:p>
    <w:p w14:paraId="1998242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△维尔眼神冷酷，毫不犹豫地打断了他。</w:t>
      </w:r>
    </w:p>
    <w:p w14:paraId="75D6C51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：想都别想。</w:t>
      </w:r>
    </w:p>
    <w:p w14:paraId="2DE6DD5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△哈德伦装出一副遗憾的模样，故作无奈地摊开双手。</w:t>
      </w:r>
    </w:p>
    <w:p w14:paraId="514DE46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哈德伦：真遗憾。那伊索尔德只有死路一条了！她会从内到外腐烂，极度痛苦地死去！</w:t>
      </w:r>
    </w:p>
    <w:p w14:paraId="44BB2CB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△说罢，哈德伦转过身，对身后的使节团挥了挥手，假装要直接离开大殿。</w:t>
      </w:r>
    </w:p>
    <w:p w14:paraId="29BEC87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哈德伦：我们等着听她咽气的消息吧。</w:t>
      </w:r>
    </w:p>
    <w:p w14:paraId="465F621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△哈德伦刚迈出两步，身后突然传来维尔压抑的声音。</w:t>
      </w:r>
    </w:p>
    <w:p w14:paraId="2C2D6F5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：站住。</w:t>
      </w:r>
    </w:p>
    <w:p w14:paraId="36E0EA4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△哈德伦脚步一顿，转过身，嘴角瞬间勾起一抹狂妄的冷笑。</w:t>
      </w:r>
    </w:p>
    <w:p w14:paraId="5C7863A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w:t>
      </w:r>
      <w:r>
        <w:rPr>
          <w:rFonts w:hint="eastAsia" w:asciiTheme="minorEastAsia" w:hAnsiTheme="minorEastAsia" w:eastAsiaTheme="minorEastAsia" w:cstheme="minorEastAsia"/>
          <w:i w:val="0"/>
          <w:iCs w:val="0"/>
          <w:caps w:val="0"/>
          <w:color w:val="0F1115"/>
          <w:spacing w:val="0"/>
          <w:sz w:val="24"/>
          <w:szCs w:val="24"/>
          <w:shd w:val="clear" w:fill="FFFFFF"/>
        </w:rPr>
        <w:t>果然，您还是舍不得她。</w:t>
      </w:r>
    </w:p>
    <w:p w14:paraId="157B94D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△在全场死寂的注视下，维尔一步一步走下台阶，向哈德伦走去。</w:t>
      </w:r>
    </w:p>
    <w:p w14:paraId="2F04302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△走到哈德伦面前时，维尔缓缓向哈德伦手里的联姻国书伸出了手。</w:t>
      </w:r>
    </w:p>
    <w:p w14:paraId="6BC83A94">
      <w:pPr>
        <w:rPr>
          <w:rFonts w:hint="eastAsia" w:asciiTheme="minorEastAsia" w:hAnsiTheme="minorEastAsia" w:eastAsiaTheme="minorEastAsia" w:cstheme="minorEastAsia"/>
          <w:b w:val="0"/>
          <w:bCs w:val="0"/>
          <w:sz w:val="24"/>
          <w:szCs w:val="24"/>
          <w:lang w:val="en-US" w:eastAsia="zh-CN"/>
        </w:rPr>
      </w:pPr>
    </w:p>
    <w:p w14:paraId="6F150174">
      <w:pPr>
        <w:rPr>
          <w:rFonts w:hint="eastAsia" w:asciiTheme="minorEastAsia" w:hAnsiTheme="minorEastAsia" w:eastAsiaTheme="minorEastAsia" w:cstheme="minorEastAsia"/>
          <w:b w:val="0"/>
          <w:bCs w:val="0"/>
          <w:sz w:val="24"/>
          <w:szCs w:val="24"/>
          <w:lang w:val="en-US" w:eastAsia="zh-CN"/>
        </w:rPr>
      </w:pPr>
    </w:p>
    <w:p w14:paraId="23DB5AD7">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w:t>
      </w:r>
      <w:r>
        <w:rPr>
          <w:rFonts w:hint="eastAsia" w:asciiTheme="minorEastAsia" w:hAnsiTheme="minorEastAsia" w:eastAsiaTheme="minorEastAsia" w:cstheme="minorEastAsia"/>
          <w:b/>
          <w:bCs/>
          <w:sz w:val="24"/>
          <w:szCs w:val="24"/>
          <w:lang w:val="en-US" w:eastAsia="zh"/>
          <w:woUserID w:val="2"/>
        </w:rPr>
        <w:t>29</w:t>
      </w:r>
      <w:r>
        <w:rPr>
          <w:rFonts w:hint="eastAsia" w:asciiTheme="minorEastAsia" w:hAnsiTheme="minorEastAsia" w:eastAsiaTheme="minorEastAsia" w:cstheme="minorEastAsia"/>
          <w:b/>
          <w:bCs/>
          <w:sz w:val="24"/>
          <w:szCs w:val="24"/>
          <w:lang w:val="en-US" w:eastAsia="zh-CN"/>
        </w:rPr>
        <w:t>集</w:t>
      </w:r>
    </w:p>
    <w:p w14:paraId="287A5F0A">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
          <w:woUserID w:val="2"/>
        </w:rPr>
        <w:t>29</w:t>
      </w:r>
      <w:r>
        <w:rPr>
          <w:rFonts w:hint="eastAsia" w:asciiTheme="minorEastAsia" w:hAnsiTheme="minorEastAsia" w:eastAsiaTheme="minorEastAsia" w:cstheme="minorEastAsia"/>
          <w:b/>
          <w:bCs/>
          <w:sz w:val="24"/>
          <w:szCs w:val="24"/>
          <w:lang w:val="en-US" w:eastAsia="zh-CN"/>
        </w:rPr>
        <w:t>-1 龙堡大殿 夜 内</w:t>
      </w:r>
    </w:p>
    <w:p w14:paraId="75C1B50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人物：维尔，哈德伦，人类使节</w:t>
      </w:r>
    </w:p>
    <w:p w14:paraId="13D9697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△哈德伦嘴角的得意几乎要溢出来。</w:t>
      </w:r>
    </w:p>
    <w:p w14:paraId="6BB9633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△就在维尔的指尖即将触碰到国书的瞬间，维尔的掌心爆发出狂暴的暗红色龙火，联姻国书瞬间化为了一撮灰烬。</w:t>
      </w:r>
    </w:p>
    <w:p w14:paraId="4630742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△龙火爆开的强大气浪直接将哈德伦和身后的使节团掀飞，狠狠砸在地上。</w:t>
      </w:r>
    </w:p>
    <w:p w14:paraId="4FC0D5D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哈德伦：啊！！</w:t>
      </w:r>
    </w:p>
    <w:p w14:paraId="1B7F9FF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△维尔猛地一把揪住哈德伦的衣领，将提到了半空中。</w:t>
      </w:r>
    </w:p>
    <w:p w14:paraId="30A46FC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维尔：回去告诉那个老东西！我维尔的王后只有一个！她的名字叫伊索尔德！</w:t>
      </w:r>
    </w:p>
    <w:p w14:paraId="49E3F9B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 (双脚乱蹬，脸色涨紫)：你……你这个疯子！你就不怕伊索尔德死吗？！</w:t>
      </w:r>
    </w:p>
    <w:p w14:paraId="0791D1A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(冷笑)：我有我自己的办法保护我的王后！我绝不会受你们这些人类败类的威胁！</w:t>
      </w:r>
    </w:p>
    <w:p w14:paraId="0687407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△维尔将哈德伦狠狠砸在地板上。哈德伦猛地呕出一口鲜血。维尔居高临下地俯视着他。</w:t>
      </w:r>
    </w:p>
    <w:p w14:paraId="0215257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维尔：我今天不杀你，仅仅是因为伊索尔德还没下达处死你的命令。</w:t>
      </w:r>
    </w:p>
    <w:p w14:paraId="0732A83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：滚回去告诉那个老东西，洗干净脖子等着！</w:t>
      </w:r>
    </w:p>
    <w:p w14:paraId="603DBCB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(厉声下令)：把他们扔出去！</w:t>
      </w:r>
    </w:p>
    <w:p w14:paraId="4D174A5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△龙族守卫立刻将哈德伦和使节团粗暴拖出大殿。</w:t>
      </w:r>
    </w:p>
    <w:p w14:paraId="10DD2B6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△大殿瞬间恢复清净。维尔向伊索尔德的卧室大步狂奔而去。</w:t>
      </w:r>
    </w:p>
    <w:p w14:paraId="1721D6A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(OS)：伊索尔德。哪怕放干我每一滴龙血……我也要把你从地狱里拉回来！</w:t>
      </w:r>
    </w:p>
    <w:p w14:paraId="37A23837">
      <w:pPr>
        <w:rPr>
          <w:rFonts w:hint="eastAsia" w:asciiTheme="minorEastAsia" w:hAnsiTheme="minorEastAsia" w:eastAsiaTheme="minorEastAsia" w:cstheme="minorEastAsia"/>
          <w:b w:val="0"/>
          <w:bCs w:val="0"/>
          <w:sz w:val="24"/>
          <w:szCs w:val="24"/>
          <w:lang w:val="en-US" w:eastAsia="zh-CN"/>
        </w:rPr>
      </w:pPr>
    </w:p>
    <w:p w14:paraId="263AAF70">
      <w:pPr>
        <w:rPr>
          <w:rFonts w:hint="eastAsia" w:asciiTheme="minorEastAsia" w:hAnsiTheme="minorEastAsia" w:eastAsiaTheme="minorEastAsia" w:cstheme="minorEastAsia"/>
          <w:b w:val="0"/>
          <w:bCs w:val="0"/>
          <w:sz w:val="24"/>
          <w:szCs w:val="24"/>
          <w:lang w:val="en-US" w:eastAsia="zh-CN"/>
        </w:rPr>
      </w:pPr>
    </w:p>
    <w:p w14:paraId="316B966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第3</w:t>
      </w:r>
      <w:r>
        <w:rPr>
          <w:rFonts w:hint="eastAsia" w:asciiTheme="minorEastAsia" w:hAnsiTheme="minorEastAsia" w:eastAsiaTheme="minorEastAsia" w:cstheme="minorEastAsia"/>
          <w:b/>
          <w:bCs/>
          <w:sz w:val="24"/>
          <w:szCs w:val="24"/>
          <w:lang w:val="en-US" w:eastAsia="zh"/>
          <w:woUserID w:val="2"/>
        </w:rPr>
        <w:t>0</w:t>
      </w:r>
      <w:r>
        <w:rPr>
          <w:rFonts w:hint="eastAsia" w:asciiTheme="minorEastAsia" w:hAnsiTheme="minorEastAsia" w:eastAsiaTheme="minorEastAsia" w:cstheme="minorEastAsia"/>
          <w:b/>
          <w:bCs/>
          <w:sz w:val="24"/>
          <w:szCs w:val="24"/>
          <w:lang w:val="en-US" w:eastAsia="zh-CN"/>
        </w:rPr>
        <w:t>集</w:t>
      </w:r>
    </w:p>
    <w:p w14:paraId="38A54AF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0</w:t>
      </w:r>
      <w:r>
        <w:rPr>
          <w:rFonts w:hint="eastAsia" w:asciiTheme="minorEastAsia" w:hAnsiTheme="minorEastAsia" w:eastAsiaTheme="minorEastAsia" w:cstheme="minorEastAsia"/>
          <w:b/>
          <w:bCs/>
          <w:sz w:val="24"/>
          <w:szCs w:val="24"/>
          <w:lang w:val="en-US" w:eastAsia="zh-CN"/>
        </w:rPr>
        <w:t>-1 龙堡卧室 夜 内</w:t>
      </w:r>
    </w:p>
    <w:p w14:paraId="284BA27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人物：维尔，伊索尔德，长老甲，龙族医师</w:t>
      </w:r>
    </w:p>
    <w:p w14:paraId="2DB12F5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△卧室的大门被猛地推开。维尔带着狂暴杀气冲进房间。然而，当他看到床上的伊索尔德时，杀气瞬间化为恐慌。</w:t>
      </w:r>
    </w:p>
    <w:p w14:paraId="40E4F06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△宽大的婚床上，伊索尔德痛得紧紧蜷缩成一团。白皙的肌肤被大片狰狞的黑红</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覆盖。</w:t>
      </w:r>
    </w:p>
    <w:p w14:paraId="0C61B5C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△维尔大步冲过去，双膝重重地跪在床边。他颤抖着伸出双手，想要抱伊索尔德，但又停止，眼眶瞬间红透了。</w:t>
      </w:r>
    </w:p>
    <w:p w14:paraId="3426C9F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△维尔猛地转过头站起身，冲着医师和长老怒吼。</w:t>
      </w:r>
    </w:p>
    <w:p w14:paraId="67040DB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维尔：做点什么！我留着你们的命不是为了看着她死的！</w:t>
      </w:r>
    </w:p>
    <w:p w14:paraId="1B3347E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△几名医师吓得跪在地上瑟瑟发抖。</w:t>
      </w:r>
    </w:p>
    <w:p w14:paraId="53CCF76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△长老甲拄着拐杖，上前一步。</w:t>
      </w:r>
    </w:p>
    <w:p w14:paraId="4ABA2AC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长老甲：领主大人……有一种上古禁术……同生共死契。伤害将会一分为二。</w:t>
      </w:r>
    </w:p>
    <w:p w14:paraId="48C8F76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△维尔猛地抬起头，眼神爆发出强烈的希望。</w:t>
      </w:r>
    </w:p>
    <w:p w14:paraId="40C76CC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维尔：告诉我！</w:t>
      </w:r>
    </w:p>
    <w:p w14:paraId="11A84D1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 (连连摇头)：但这极其危险！您必须割破心口，将她的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强行绑定在您的命脉上。以您现在还未痊愈的心脉……这可能会杀了您的！</w:t>
      </w:r>
    </w:p>
    <w:p w14:paraId="5544BE4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：我的命本来就是她的。告诉我咒语。现在！</w:t>
      </w:r>
    </w:p>
    <w:p w14:paraId="501825D0">
      <w:pPr>
        <w:rPr>
          <w:rFonts w:hint="eastAsia" w:asciiTheme="minorEastAsia" w:hAnsiTheme="minorEastAsia" w:eastAsiaTheme="minorEastAsia" w:cstheme="minorEastAsia"/>
          <w:b w:val="0"/>
          <w:bCs w:val="0"/>
          <w:sz w:val="24"/>
          <w:szCs w:val="24"/>
          <w:lang w:val="en-US" w:eastAsia="zh-CN"/>
        </w:rPr>
      </w:pPr>
    </w:p>
    <w:p w14:paraId="416AC45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0</w:t>
      </w:r>
      <w:r>
        <w:rPr>
          <w:rFonts w:hint="eastAsia" w:asciiTheme="minorEastAsia" w:hAnsiTheme="minorEastAsia" w:eastAsiaTheme="minorEastAsia" w:cstheme="minorEastAsia"/>
          <w:b/>
          <w:bCs/>
          <w:sz w:val="24"/>
          <w:szCs w:val="24"/>
          <w:lang w:val="en-US" w:eastAsia="zh-CN"/>
        </w:rPr>
        <w:t xml:space="preserve">-2 龙堡卧室 夜 内 </w:t>
      </w:r>
    </w:p>
    <w:p w14:paraId="573310F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人物：维尔，伊索尔德，长老甲，龙族医师</w:t>
      </w:r>
    </w:p>
    <w:p w14:paraId="3E725C2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△维尔猛地扯开自己衬衫的衣襟，露出结实强壮的胸膛。</w:t>
      </w:r>
    </w:p>
    <w:p w14:paraId="0C9C428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△维尔握紧匕首，狠狠刺入自己的左胸口。</w:t>
      </w:r>
    </w:p>
    <w:p w14:paraId="12E90EC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△鲜血瞬间涌出。维尔用沾满心头血的指尖在伊索尔德被</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覆盖的额头上画下一个繁复的上古符文。</w:t>
      </w:r>
    </w:p>
    <w:p w14:paraId="0F15342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：以我的血与灵魂起誓！我的生命与她绑定！她的痛即我的痛，她的死即我的死！</w:t>
      </w:r>
    </w:p>
    <w:p w14:paraId="6CCC8AE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△誓言落成的瞬间，房间内爆发出耀眼的暗金色与血红色交织的光芒。</w:t>
      </w:r>
    </w:p>
    <w:p w14:paraId="0244149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△只见伊索尔德身上那密密麻麻、疯狂肆虐的黑红色</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蠕虫顺着维尔点在伊索尔德的指尖，疯狂地爬上维尔的手臂，向体内涌去。</w:t>
      </w:r>
    </w:p>
    <w:p w14:paraId="16C639A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入体的瞬间，维尔高大强壮的身躯猛地一阵颤抖，他死死咬住牙关，额头青筋暴起，喉间发出一声压抑的痛苦闷哼。</w:t>
      </w:r>
    </w:p>
    <w:p w14:paraId="0A36809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△【特写】维尔的左边胸膛上烫出了一片触目惊心的毒纹。</w:t>
      </w:r>
    </w:p>
    <w:p w14:paraId="30B2219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△随着契约的结成，伊索尔德脸上狰狞的红线褪去，痛苦的神情缓缓平复。</w:t>
      </w:r>
    </w:p>
    <w:p w14:paraId="181DFEE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△维尔捂着鲜血淋漓、布满</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的胸口，粗重地喘息着。他虚弱地靠在床边，看着伊索尔德恢复平静的睡颜，苍白的嘴角却勾起释重负的笑意。</w:t>
      </w:r>
    </w:p>
    <w:p w14:paraId="707190D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△长老甲和医师们全部深深跪伏在地。</w:t>
      </w:r>
    </w:p>
    <w:p w14:paraId="1EAECC2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 (老泪纵横)：领主大人……您的牺牲……</w:t>
      </w:r>
    </w:p>
    <w:p w14:paraId="0CEBCC4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△维尔眼神骤然一冷，凌厉的目光扫过在场的所有人，杀气四溢。</w:t>
      </w:r>
    </w:p>
    <w:p w14:paraId="4DCC7A9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维尔：给我听清楚了。这件事，对王后只字不提。</w:t>
      </w:r>
    </w:p>
    <w:p w14:paraId="62CAAE9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△维尔修长的手指眷恋地抚摸着伊索尔德的脸颊，眼底满是偏爱。</w:t>
      </w:r>
    </w:p>
    <w:p w14:paraId="5CFA02B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(OS)：谁敢走漏半点风声……我就拧下他的脑袋。</w:t>
      </w:r>
    </w:p>
    <w:p w14:paraId="09995E90">
      <w:pPr>
        <w:rPr>
          <w:rFonts w:hint="eastAsia" w:asciiTheme="minorEastAsia" w:hAnsiTheme="minorEastAsia" w:eastAsiaTheme="minorEastAsia" w:cstheme="minorEastAsia"/>
          <w:b w:val="0"/>
          <w:bCs w:val="0"/>
          <w:sz w:val="24"/>
          <w:szCs w:val="24"/>
          <w:lang w:val="en-US" w:eastAsia="zh-CN"/>
        </w:rPr>
      </w:pPr>
    </w:p>
    <w:p w14:paraId="6FD9D35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7A1FB37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第3</w:t>
      </w:r>
      <w:r>
        <w:rPr>
          <w:rFonts w:hint="eastAsia" w:asciiTheme="minorEastAsia" w:hAnsiTheme="minorEastAsia" w:eastAsiaTheme="minorEastAsia" w:cstheme="minorEastAsia"/>
          <w:b/>
          <w:bCs/>
          <w:sz w:val="24"/>
          <w:szCs w:val="24"/>
          <w:lang w:val="en-US" w:eastAsia="zh"/>
          <w:woUserID w:val="2"/>
        </w:rPr>
        <w:t>1</w:t>
      </w:r>
      <w:r>
        <w:rPr>
          <w:rFonts w:hint="eastAsia" w:asciiTheme="minorEastAsia" w:hAnsiTheme="minorEastAsia" w:eastAsiaTheme="minorEastAsia" w:cstheme="minorEastAsia"/>
          <w:b/>
          <w:bCs/>
          <w:sz w:val="24"/>
          <w:szCs w:val="24"/>
          <w:lang w:val="en-US" w:eastAsia="zh-CN"/>
        </w:rPr>
        <w:t>集</w:t>
      </w:r>
    </w:p>
    <w:p w14:paraId="08D283CB">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1</w:t>
      </w:r>
      <w:r>
        <w:rPr>
          <w:rFonts w:hint="eastAsia" w:asciiTheme="minorEastAsia" w:hAnsiTheme="minorEastAsia" w:eastAsiaTheme="minorEastAsia" w:cstheme="minorEastAsia"/>
          <w:b/>
          <w:bCs/>
          <w:sz w:val="24"/>
          <w:szCs w:val="24"/>
          <w:lang w:val="en-US" w:eastAsia="zh-CN"/>
        </w:rPr>
        <w:t>-1 龙堡卧室 日 内</w:t>
      </w:r>
    </w:p>
    <w:p w14:paraId="411D7A8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29B2422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△阳光透过落地窗洒进卧室。</w:t>
      </w:r>
    </w:p>
    <w:p w14:paraId="3ED939F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△伊索尔德在宽大的床上缓缓睁开眼睛。她恍惚地看着头顶华丽的床幔。她下意识地伸手摸向身边的位置。</w:t>
      </w:r>
    </w:p>
    <w:p w14:paraId="413D2D9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(沙哑发慌)：维尔……？</w:t>
      </w:r>
    </w:p>
    <w:p w14:paraId="118ED5F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△伊索尔德猛地坐起身，下一秒，她愣住了。她下意识地摸向自己的脖颈，难以置信地睁大眼睛。</w:t>
      </w:r>
    </w:p>
    <w:p w14:paraId="7F01758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(OS)：痛觉……几乎消失了？</w:t>
      </w:r>
    </w:p>
    <w:p w14:paraId="65FBF26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△伊索尔德赤脚跑下床，来到一面落地镜前，轻轻拉开衣领。</w:t>
      </w:r>
    </w:p>
    <w:p w14:paraId="3D86D5E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△【特写】伊索尔德脖颈处的黑红色</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脉络此刻十分黯淡。</w:t>
      </w:r>
    </w:p>
    <w:p w14:paraId="05AB4A4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(OS)：诅咒退回去了？</w:t>
      </w:r>
    </w:p>
    <w:p w14:paraId="5877519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△维尔从门外走进来。他穿着一件领口扣得严严实实的黑色高领衬衫，脸色苍白，在看向伊索尔德的瞬间，立刻换上了宠溺的笑容。走上前，从背后轻轻环住她的腰。</w:t>
      </w:r>
    </w:p>
    <w:p w14:paraId="369AE28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：在看什么？你应该在床上好好休息。</w:t>
      </w:r>
    </w:p>
    <w:p w14:paraId="4DB401B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 绝不能让他知道真相……</w:t>
      </w:r>
    </w:p>
    <w:p w14:paraId="4B38BA6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△伊索尔德猛地扑进维尔怀里，双臂勒住他精壮的腰身。</w:t>
      </w:r>
    </w:p>
    <w:p w14:paraId="57854EF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伊索尔德：对不起……昨晚有没有吓到你？我只是突发了什么急病。</w:t>
      </w:r>
    </w:p>
    <w:p w14:paraId="1513931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△听到这句话，维尔高大的身躯僵硬了一瞬。维尔顺着伊索尔德的长发安抚。</w:t>
      </w:r>
    </w:p>
    <w:p w14:paraId="7E41651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：傻女孩。别怕，你已经被治好了。</w:t>
      </w:r>
    </w:p>
    <w:p w14:paraId="434C3ED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△维尔衬衫下的左胸口处，毒纹像活物一样扭曲。</w:t>
      </w:r>
    </w:p>
    <w:p w14:paraId="715D5DC9">
      <w:pPr>
        <w:rPr>
          <w:rFonts w:hint="eastAsia" w:asciiTheme="minorEastAsia" w:hAnsiTheme="minorEastAsia" w:eastAsiaTheme="minorEastAsia" w:cstheme="minorEastAsia"/>
          <w:b w:val="0"/>
          <w:bCs w:val="0"/>
          <w:sz w:val="24"/>
          <w:szCs w:val="24"/>
          <w:lang w:val="en-US" w:eastAsia="zh-CN"/>
        </w:rPr>
      </w:pPr>
    </w:p>
    <w:p w14:paraId="7BF9C497">
      <w:pPr>
        <w:rPr>
          <w:rFonts w:hint="eastAsia" w:asciiTheme="minorEastAsia" w:hAnsiTheme="minorEastAsia" w:eastAsiaTheme="minorEastAsia" w:cstheme="minorEastAsia"/>
          <w:b w:val="0"/>
          <w:bCs w:val="0"/>
          <w:sz w:val="24"/>
          <w:szCs w:val="24"/>
          <w:lang w:val="en-US" w:eastAsia="zh-CN"/>
        </w:rPr>
      </w:pPr>
    </w:p>
    <w:p w14:paraId="4CD24B22">
      <w:pP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第3</w:t>
      </w:r>
      <w:r>
        <w:rPr>
          <w:rFonts w:hint="eastAsia" w:asciiTheme="minorEastAsia" w:hAnsiTheme="minorEastAsia" w:eastAsiaTheme="minorEastAsia" w:cstheme="minorEastAsia"/>
          <w:b/>
          <w:bCs/>
          <w:sz w:val="24"/>
          <w:szCs w:val="24"/>
          <w:lang w:val="en-US" w:eastAsia="zh"/>
          <w:woUserID w:val="2"/>
        </w:rPr>
        <w:t>2</w:t>
      </w:r>
      <w:r>
        <w:rPr>
          <w:rFonts w:hint="eastAsia" w:asciiTheme="minorEastAsia" w:hAnsiTheme="minorEastAsia" w:eastAsiaTheme="minorEastAsia" w:cstheme="minorEastAsia"/>
          <w:b/>
          <w:bCs/>
          <w:sz w:val="24"/>
          <w:szCs w:val="24"/>
          <w:lang w:val="en-US" w:eastAsia="zh-CN"/>
        </w:rPr>
        <w:t>集</w:t>
      </w:r>
    </w:p>
    <w:p w14:paraId="651CF6F1">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2</w:t>
      </w:r>
      <w:r>
        <w:rPr>
          <w:rFonts w:hint="eastAsia" w:asciiTheme="minorEastAsia" w:hAnsiTheme="minorEastAsia" w:eastAsiaTheme="minorEastAsia" w:cstheme="minorEastAsia"/>
          <w:b/>
          <w:bCs/>
          <w:sz w:val="24"/>
          <w:szCs w:val="24"/>
          <w:lang w:val="en-US" w:eastAsia="zh-CN"/>
        </w:rPr>
        <w:t>-1 人类王国王宫密室 日 内</w:t>
      </w:r>
    </w:p>
    <w:p w14:paraId="2BAF7E2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人物：人类国王，哈德伦</w:t>
      </w:r>
    </w:p>
    <w:p w14:paraId="0D85F6F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△阴暗恐怖的地下密室里，骷髅烛台上燃烧着幽绿色的诡异火焰。</w:t>
      </w:r>
    </w:p>
    <w:p w14:paraId="3BE8F11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△哈德伦衣衫破损狼狈，国王背对着他站着，哈德伦大喊大叫，咬牙切齿。</w:t>
      </w:r>
    </w:p>
    <w:p w14:paraId="5896A9B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哈德伦：陛下！龙族领主简直是个疯子！他用烧毁了联姻国书，羞辱了我们王国，还把我们像垃圾一样扔了出来！</w:t>
      </w:r>
    </w:p>
    <w:p w14:paraId="7FF5464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△国王猛地转过身，一掌拍碎了身前的石桌，面目狰狞，眼中燃烧着暴怒。</w:t>
      </w:r>
    </w:p>
    <w:p w14:paraId="1CEFA8F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国王：狂妄的畜生！他怎么敢为了一个毫无价值的冒牌货，来羞辱皇室的威严？！</w:t>
      </w:r>
    </w:p>
    <w:p w14:paraId="11D10E9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△国王大步走到密室中央一个散发着血光的黑暗法阵前。法阵中心正写着伊索尔德名字。国王双手结印，眼中闪烁着阴毒。</w:t>
      </w:r>
    </w:p>
    <w:p w14:paraId="3CB20E5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：既然他们想玩，那我就让那个贱人承受比死亡还要可怕的折磨！我要让她求生不得，求死不能！</w:t>
      </w:r>
    </w:p>
    <w:p w14:paraId="67F11B9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△国王一掌打击在法阵中心，法阵爆发出刺目的猩红血光，无数条血线从法阵中窜出，扭曲交织直冲云霄。</w:t>
      </w:r>
    </w:p>
    <w:p w14:paraId="14BC0C83">
      <w:pPr>
        <w:rPr>
          <w:rFonts w:hint="eastAsia" w:asciiTheme="minorEastAsia" w:hAnsiTheme="minorEastAsia" w:eastAsiaTheme="minorEastAsia" w:cstheme="minorEastAsia"/>
          <w:b w:val="0"/>
          <w:bCs w:val="0"/>
          <w:sz w:val="24"/>
          <w:szCs w:val="24"/>
          <w:lang w:val="en-US" w:eastAsia="zh-CN"/>
        </w:rPr>
      </w:pPr>
    </w:p>
    <w:p w14:paraId="400FD79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2</w:t>
      </w:r>
      <w:r>
        <w:rPr>
          <w:rFonts w:hint="eastAsia" w:asciiTheme="minorEastAsia" w:hAnsiTheme="minorEastAsia" w:eastAsiaTheme="minorEastAsia" w:cstheme="minorEastAsia"/>
          <w:b/>
          <w:bCs/>
          <w:sz w:val="24"/>
          <w:szCs w:val="24"/>
          <w:lang w:val="en-US" w:eastAsia="zh-CN"/>
        </w:rPr>
        <w:t xml:space="preserve">-2 龙堡卧室 日 内 </w:t>
      </w:r>
    </w:p>
    <w:p w14:paraId="67BF35C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6B265DD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△【特写】伊索尔德的脖颈处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脉络蓦地红光大盛。</w:t>
      </w:r>
    </w:p>
    <w:p w14:paraId="6782077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△伊索尔德猛地一震，下意识地闭上眼睛。</w:t>
      </w:r>
    </w:p>
    <w:p w14:paraId="4A89B96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b w:val="0"/>
          <w:bCs w:val="0"/>
          <w:sz w:val="24"/>
          <w:szCs w:val="24"/>
          <w:lang w:val="en-US" w:eastAsia="zh-CN"/>
        </w:rPr>
        <w:t>又开始了……</w:t>
      </w:r>
    </w:p>
    <w:p w14:paraId="764CB72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△几秒后，伊索尔德疑惑地睁开眼。</w:t>
      </w:r>
    </w:p>
    <w:p w14:paraId="19D04F0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伊索尔德（OS)：为什么没那么痛了？难道是诅咒变弱了吗？</w:t>
      </w:r>
    </w:p>
    <w:p w14:paraId="0DD356B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△维尔的身体剧烈颤抖起来。喉咙里发出一声低吼，猛地将伊索尔德推开，身体踉跄着连退了好几步。</w:t>
      </w:r>
    </w:p>
    <w:p w14:paraId="53868F4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△伊索尔德错愕地抬头看去，只见维尔死死抓着桌角，指甲生生抠进了木头里。他的脸此刻惨白如纸，大颗大颗的冷汗顺着他凌厉的下颌线疯狂砸落。</w:t>
      </w:r>
    </w:p>
    <w:p w14:paraId="0321D11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△在黑色高领衬衫无法遮挡的脖颈边缘，一根根黑红色的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脉络，正如同密密麻麻的毒虫一般，在他的皮肤下疯狂地扭曲暴起！</w:t>
      </w:r>
    </w:p>
    <w:p w14:paraId="263A6AB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△伊索尔德惊恐万分，慌乱地想要上前。</w:t>
      </w:r>
    </w:p>
    <w:p w14:paraId="676D3ED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伊索尔德：维尔？！你怎么了？！看着我！</w:t>
      </w:r>
    </w:p>
    <w:p w14:paraId="7EBF09C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△维尔大手猛地一挥，死死捂住自己的胸口，狼狈后退。</w:t>
      </w:r>
    </w:p>
    <w:p w14:paraId="108CEC6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维尔：别……别碰我！</w:t>
      </w:r>
    </w:p>
    <w:p w14:paraId="48FD3B1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维尔：只是……旧伤突然复发了。我需要……出去透透气。你呆在这里，好好休息。</w:t>
      </w:r>
    </w:p>
    <w:p w14:paraId="6AF0520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△话音未落，维尔捂着胸口，步伐凌乱地仓皇推开门冲了出去。</w:t>
      </w:r>
    </w:p>
    <w:p w14:paraId="5501802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△卧室的大门“砰”地一声关上。</w:t>
      </w:r>
    </w:p>
    <w:p w14:paraId="04A2128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△伊索尔德僵在原地看向维尔离去的方向。</w:t>
      </w:r>
    </w:p>
    <w:p w14:paraId="620F1437">
      <w:pPr>
        <w:rPr>
          <w:rFonts w:hint="eastAsia" w:asciiTheme="minorEastAsia" w:hAnsiTheme="minorEastAsia" w:eastAsiaTheme="minorEastAsia" w:cstheme="minorEastAsia"/>
          <w:b w:val="0"/>
          <w:bCs w:val="0"/>
          <w:sz w:val="24"/>
          <w:szCs w:val="24"/>
          <w:lang w:val="en-US" w:eastAsia="zh-CN"/>
        </w:rPr>
      </w:pPr>
    </w:p>
    <w:p w14:paraId="67BF9942">
      <w:pPr>
        <w:rPr>
          <w:rFonts w:hint="eastAsia" w:asciiTheme="minorEastAsia" w:hAnsiTheme="minorEastAsia" w:eastAsiaTheme="minorEastAsia" w:cstheme="minorEastAsia"/>
          <w:b w:val="0"/>
          <w:bCs w:val="0"/>
          <w:sz w:val="24"/>
          <w:szCs w:val="24"/>
          <w:lang w:val="en-US" w:eastAsia="zh-CN"/>
        </w:rPr>
      </w:pPr>
    </w:p>
    <w:p w14:paraId="5B3FBE71">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第3</w:t>
      </w:r>
      <w:r>
        <w:rPr>
          <w:rFonts w:hint="eastAsia" w:asciiTheme="minorEastAsia" w:hAnsiTheme="minorEastAsia" w:eastAsiaTheme="minorEastAsia" w:cstheme="minorEastAsia"/>
          <w:b/>
          <w:bCs/>
          <w:sz w:val="24"/>
          <w:szCs w:val="24"/>
          <w:lang w:val="en-US" w:eastAsia="zh"/>
          <w:woUserID w:val="2"/>
        </w:rPr>
        <w:t>3</w:t>
      </w:r>
      <w:r>
        <w:rPr>
          <w:rFonts w:hint="eastAsia" w:asciiTheme="minorEastAsia" w:hAnsiTheme="minorEastAsia" w:eastAsiaTheme="minorEastAsia" w:cstheme="minorEastAsia"/>
          <w:b/>
          <w:bCs/>
          <w:sz w:val="24"/>
          <w:szCs w:val="24"/>
          <w:lang w:val="en-US" w:eastAsia="zh-CN"/>
        </w:rPr>
        <w:t>集</w:t>
      </w:r>
    </w:p>
    <w:p w14:paraId="792F5903">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3</w:t>
      </w:r>
      <w:r>
        <w:rPr>
          <w:rFonts w:hint="eastAsia" w:asciiTheme="minorEastAsia" w:hAnsiTheme="minorEastAsia" w:eastAsiaTheme="minorEastAsia" w:cstheme="minorEastAsia"/>
          <w:b/>
          <w:bCs/>
          <w:sz w:val="24"/>
          <w:szCs w:val="24"/>
          <w:lang w:val="en-US" w:eastAsia="zh-CN"/>
        </w:rPr>
        <w:t>-1 卧室/走廊 夜 内</w:t>
      </w:r>
    </w:p>
    <w:p w14:paraId="000F62D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w:t>
      </w:r>
    </w:p>
    <w:p w14:paraId="6E86E73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△伊索尔德躺在宽大的床上，翻来覆去。</w:t>
      </w:r>
    </w:p>
    <w:p w14:paraId="1585CD7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【闪回】</w:t>
      </w:r>
    </w:p>
    <w:p w14:paraId="662C0C1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维尔一把推开伊索尔德、满头冷汗仓皇逃离的画面。</w:t>
      </w:r>
    </w:p>
    <w:p w14:paraId="1868944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【闪出】</w:t>
      </w:r>
    </w:p>
    <w:p w14:paraId="33B65DE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(OS担忧)：他整整一天都没有来看我了……他那惨白的脸色，他到底怎么了？</w:t>
      </w:r>
    </w:p>
    <w:p w14:paraId="1FBBF0F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△隔壁的房间里突然传来一声沉闷的巨响，紧接着是一声压抑的粗重喘息。</w:t>
      </w:r>
    </w:p>
    <w:p w14:paraId="03DF464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△伊索尔德瞳孔一缩。</w:t>
      </w:r>
    </w:p>
    <w:p w14:paraId="2229F138">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w:t>
      </w:r>
    </w:p>
    <w:p w14:paraId="391ECA3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△伊索尔德掀开被子赤脚踩在地板上，焦急地向外走去。</w:t>
      </w:r>
    </w:p>
    <w:p w14:paraId="3FB1227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△昏暗的走廊里，伊索尔德放轻脚到了维尔的房门外，房门虚掩着，缝隙里透出一丝微弱的的暗红色光芒。</w:t>
      </w:r>
    </w:p>
    <w:p w14:paraId="0F5FA29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△伊索尔德屏住呼吸，轻轻推开虚掩的房门。</w:t>
      </w:r>
    </w:p>
    <w:p w14:paraId="234ACF48">
      <w:pPr>
        <w:rPr>
          <w:rFonts w:hint="eastAsia" w:asciiTheme="minorEastAsia" w:hAnsiTheme="minorEastAsia" w:eastAsiaTheme="minorEastAsia" w:cstheme="minorEastAsia"/>
          <w:b w:val="0"/>
          <w:bCs w:val="0"/>
          <w:sz w:val="24"/>
          <w:szCs w:val="24"/>
          <w:lang w:val="en-US" w:eastAsia="zh-CN"/>
        </w:rPr>
      </w:pPr>
    </w:p>
    <w:p w14:paraId="4D74367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3</w:t>
      </w:r>
      <w:r>
        <w:rPr>
          <w:rFonts w:hint="eastAsia" w:asciiTheme="minorEastAsia" w:hAnsiTheme="minorEastAsia" w:eastAsiaTheme="minorEastAsia" w:cstheme="minorEastAsia"/>
          <w:b/>
          <w:bCs/>
          <w:sz w:val="24"/>
          <w:szCs w:val="24"/>
          <w:lang w:val="en-US" w:eastAsia="zh-CN"/>
        </w:rPr>
        <w:t xml:space="preserve">-2 维尔的房间 夜 内 </w:t>
      </w:r>
    </w:p>
    <w:p w14:paraId="2CCC671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1C78814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△伊索尔德刚迈进半步，整个人瞬间僵住了。</w:t>
      </w:r>
    </w:p>
    <w:p w14:paraId="6EFFA05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△光线昏暗的房间中央，维尔赤裸着上半身，背对着门的方向，单膝重重地跪在地板上。</w:t>
      </w:r>
    </w:p>
    <w:p w14:paraId="72C0FDD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△维尔宽阔的脊背正在极其剧烈地颤抖着，他的双手死死地抓着石桌，指节咯吱声。石桌在他的手里爆裂碎开。</w:t>
      </w:r>
    </w:p>
    <w:p w14:paraId="28DC8A2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w:t>
      </w:r>
      <w:r>
        <w:rPr>
          <w:rFonts w:hint="eastAsia" w:asciiTheme="minorEastAsia" w:hAnsiTheme="minorEastAsia" w:eastAsiaTheme="minorEastAsia" w:cstheme="minorEastAsia"/>
          <w:b w:val="0"/>
          <w:bCs w:val="0"/>
          <w:sz w:val="24"/>
          <w:szCs w:val="24"/>
          <w:lang w:val="en-US" w:eastAsia="zh"/>
          <w:woUserID w:val="2"/>
        </w:rPr>
        <w:t>维尔？</w:t>
      </w:r>
    </w:p>
    <w:p w14:paraId="135AB0C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△维尔浑身痉挛，发出一声痛苦低吼。</w:t>
      </w:r>
    </w:p>
    <w:p w14:paraId="1D65E34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维尔：呃……</w:t>
      </w:r>
    </w:p>
    <w:p w14:paraId="7F2FEDB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△维尔猛地弯下腰，呕出了一口黑血。</w:t>
      </w:r>
    </w:p>
    <w:p w14:paraId="7B50AEE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△黑血落在地板上发出腐蚀声，冒出阵阵黑烟。以维尔的膝盖为中心，地面如同蜘蛛网般“咔咔”向四周疯狂开裂。</w:t>
      </w:r>
    </w:p>
    <w:p w14:paraId="534285D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△伊索尔德惊恐地捂住嘴，眼眶瞬间红了。带着哭腔和极度的担忧试探着开口。</w:t>
      </w:r>
    </w:p>
    <w:p w14:paraId="6A31285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：你没事吧？</w:t>
      </w:r>
    </w:p>
    <w:p w14:paraId="606DE0E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△维尔的脊背上此刻正蔓延着一根根恐怖的黑红色</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脉络，他的龙鳞不受控制地浮现出来抵抗。</w:t>
      </w:r>
    </w:p>
    <w:p w14:paraId="687C47B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伊索尔德：维尔……你别吓我……求你说句话啊……</w:t>
      </w:r>
    </w:p>
    <w:p w14:paraId="61C8D50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△伊索尔德浑身发抖，放轻脚步，缓慢而紧张地向维尔背影靠近。</w:t>
      </w:r>
    </w:p>
    <w:p w14:paraId="31CA2CD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△伊索尔德颤抖着伸出苍白的小手，指尖一点点向维尔那布满冷汗的宽阔脊背探去。</w:t>
      </w:r>
    </w:p>
    <w:p w14:paraId="333A977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△【特写】伊索尔德的指尖距离维尔的皮肤只剩下最后一寸——</w:t>
      </w:r>
    </w:p>
    <w:p w14:paraId="3DB9FB93">
      <w:pPr>
        <w:rPr>
          <w:rFonts w:hint="eastAsia" w:asciiTheme="minorEastAsia" w:hAnsiTheme="minorEastAsia" w:eastAsiaTheme="minorEastAsia" w:cstheme="minorEastAsia"/>
          <w:b w:val="0"/>
          <w:bCs w:val="0"/>
          <w:sz w:val="24"/>
          <w:szCs w:val="24"/>
          <w:lang w:val="en-US" w:eastAsia="zh-CN"/>
        </w:rPr>
      </w:pPr>
    </w:p>
    <w:p w14:paraId="4379824B">
      <w:pPr>
        <w:rPr>
          <w:rFonts w:hint="eastAsia" w:asciiTheme="minorEastAsia" w:hAnsiTheme="minorEastAsia" w:eastAsiaTheme="minorEastAsia" w:cstheme="minorEastAsia"/>
          <w:b w:val="0"/>
          <w:bCs w:val="0"/>
          <w:sz w:val="24"/>
          <w:szCs w:val="24"/>
          <w:lang w:val="en-US" w:eastAsia="zh-CN"/>
        </w:rPr>
      </w:pPr>
    </w:p>
    <w:p w14:paraId="4A67E727">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第3</w:t>
      </w:r>
      <w:r>
        <w:rPr>
          <w:rFonts w:hint="eastAsia" w:asciiTheme="minorEastAsia" w:hAnsiTheme="minorEastAsia" w:eastAsiaTheme="minorEastAsia" w:cstheme="minorEastAsia"/>
          <w:b/>
          <w:bCs/>
          <w:sz w:val="24"/>
          <w:szCs w:val="24"/>
          <w:lang w:val="en-US" w:eastAsia="zh"/>
          <w:woUserID w:val="2"/>
        </w:rPr>
        <w:t>4</w:t>
      </w:r>
      <w:r>
        <w:rPr>
          <w:rFonts w:hint="eastAsia" w:asciiTheme="minorEastAsia" w:hAnsiTheme="minorEastAsia" w:eastAsiaTheme="minorEastAsia" w:cstheme="minorEastAsia"/>
          <w:b/>
          <w:bCs/>
          <w:sz w:val="24"/>
          <w:szCs w:val="24"/>
          <w:lang w:val="en-US" w:eastAsia="zh-CN"/>
        </w:rPr>
        <w:t>集</w:t>
      </w:r>
    </w:p>
    <w:p w14:paraId="4BB67E3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4</w:t>
      </w:r>
      <w:r>
        <w:rPr>
          <w:rFonts w:hint="eastAsia" w:asciiTheme="minorEastAsia" w:hAnsiTheme="minorEastAsia" w:eastAsiaTheme="minorEastAsia" w:cstheme="minorEastAsia"/>
          <w:b/>
          <w:bCs/>
          <w:sz w:val="24"/>
          <w:szCs w:val="24"/>
          <w:lang w:val="en-US" w:eastAsia="zh-CN"/>
        </w:rPr>
        <w:t>-1 维尔的房间 夜 内</w:t>
      </w:r>
    </w:p>
    <w:p w14:paraId="11BD3DA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3795F9B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△维尔猛地转过身，一把摁住伊索尔德的肩膀，将她狠狠摁在墙壁上。</w:t>
      </w:r>
    </w:p>
    <w:p w14:paraId="00C72F8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△伊索尔德吓得尖叫出声。</w:t>
      </w:r>
    </w:p>
    <w:p w14:paraId="4ADE458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伊索尔德：啊！！</w:t>
      </w:r>
    </w:p>
    <w:p w14:paraId="2B0A9E1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△伊索尔德惊恐地睁大双眼，维尔是半龙化的形态，瞳孔是狂暴嗜血的猩红竖瞳，俊美的脸颊和脖颈上覆盖着锋利的黑色龙鳞，嘴里长出了尖锐的獠牙。</w:t>
      </w:r>
    </w:p>
    <w:p w14:paraId="4774CB1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△伊索尔德脸色惨白，浑身发抖。</w:t>
      </w:r>
    </w:p>
    <w:p w14:paraId="478B85B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伊索尔德：维尔……是我……</w:t>
      </w:r>
    </w:p>
    <w:p w14:paraId="0F59640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△维尔猩红的眼眸猛地一震。眼中的猩红褪去，恢复了一丝清明。维尔如同触电般猛地松开手，满眼惊痛与自责。</w:t>
      </w:r>
    </w:p>
    <w:p w14:paraId="00E1A28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维尔：伊索尔德……我……别看我……</w:t>
      </w:r>
    </w:p>
    <w:p w14:paraId="476B8A1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维尔：呃啊——！</w:t>
      </w:r>
    </w:p>
    <w:p w14:paraId="267F2FC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△维尔发出一声惨哼，重重地双膝跪倒在伊索尔德面前。</w:t>
      </w:r>
    </w:p>
    <w:p w14:paraId="0D1D877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△维尔捂住自己的左胸口，大口大口地喘着粗气，冷汗如同雨水般砸在地板上。△借着月光，伊索尔德的视线落在了维尔的胸膛上，在维尔左胸口心脏的位置，毒纹着一个狰狞的正在向外渗着黑血的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w:t>
      </w:r>
    </w:p>
    <w:p w14:paraId="19F8787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△伊索尔德声音颤抖，难以置信地看着维尔的胸口。</w:t>
      </w:r>
    </w:p>
    <w:p w14:paraId="30275C8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伊索尔德：维尔……你的胸口……你怎么会有和我一模一样的痕迹？！</w:t>
      </w:r>
    </w:p>
    <w:p w14:paraId="38F9990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△维尔痛得浑身痉挛，眼底闪过慌乱。咬碎了牙，拼尽全力低吼。</w:t>
      </w:r>
    </w:p>
    <w:p w14:paraId="18D3D71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维尔：离我远点！出去！这里危险！</w:t>
      </w:r>
    </w:p>
    <w:p w14:paraId="1187F72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【闪回】</w:t>
      </w:r>
    </w:p>
    <w:p w14:paraId="10B795D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△伊索尔德看着镜子里自己变淡的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w:t>
      </w:r>
    </w:p>
    <w:p w14:paraId="005AF75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△白天，维尔强忍着痛楚，满头冷汗地推开她。</w:t>
      </w:r>
    </w:p>
    <w:p w14:paraId="32E0780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【闪出】</w:t>
      </w:r>
    </w:p>
    <w:p w14:paraId="6187FD1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△伊索尔德捂着嘴，泪水涌出。</w:t>
      </w:r>
    </w:p>
    <w:p w14:paraId="1AC3F48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b w:val="0"/>
          <w:bCs w:val="0"/>
          <w:sz w:val="24"/>
          <w:szCs w:val="24"/>
          <w:lang w:val="en-US" w:eastAsia="zh-CN"/>
        </w:rPr>
        <w:t>根本没有变弱……</w:t>
      </w:r>
    </w:p>
    <w:p w14:paraId="7B075EB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△伊索尔德双腿一软，重重地跪在维尔面前，痛哭失声。</w:t>
      </w:r>
    </w:p>
    <w:p w14:paraId="5EF69D3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伊索尔德：你分担了我的痛苦……原来是这样……</w:t>
      </w:r>
    </w:p>
    <w:p w14:paraId="51CC93B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△伊索尔德猛地扑上前，不顾一切地死死抱住维尔颤抖的身体。</w:t>
      </w:r>
    </w:p>
    <w:p w14:paraId="6C93CA5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伊索尔德：你这个彻头彻尾的大傻瓜！你为什么要这么做？！</w:t>
      </w:r>
    </w:p>
    <w:p w14:paraId="792D8C1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△维尔原本想要推开伊索尔德的手，最终反过来珍视地回抱住了她。</w:t>
      </w:r>
    </w:p>
    <w:p w14:paraId="567206E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维尔：别哭……</w:t>
      </w:r>
    </w:p>
    <w:p w14:paraId="0DE6E6A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△就在维尔和伊索尔德相拥的瞬间，一缕纯净耀眼的暗金色与白光交织的光芒，从两人胸口相贴的地方迸发出来。</w:t>
      </w:r>
    </w:p>
    <w:p w14:paraId="79EC4912">
      <w:pPr>
        <w:rPr>
          <w:rFonts w:hint="eastAsia" w:asciiTheme="minorEastAsia" w:hAnsiTheme="minorEastAsia" w:eastAsiaTheme="minorEastAsia" w:cstheme="minorEastAsia"/>
          <w:b w:val="0"/>
          <w:bCs w:val="0"/>
          <w:sz w:val="24"/>
          <w:szCs w:val="24"/>
          <w:lang w:val="en-US" w:eastAsia="zh-CN"/>
        </w:rPr>
      </w:pPr>
    </w:p>
    <w:p w14:paraId="2DCFE3B6">
      <w:pPr>
        <w:rPr>
          <w:rFonts w:hint="eastAsia" w:asciiTheme="minorEastAsia" w:hAnsiTheme="minorEastAsia" w:eastAsiaTheme="minorEastAsia" w:cstheme="minorEastAsia"/>
          <w:b w:val="0"/>
          <w:bCs w:val="0"/>
          <w:sz w:val="24"/>
          <w:szCs w:val="24"/>
          <w:lang w:val="en-US" w:eastAsia="zh-CN"/>
        </w:rPr>
      </w:pPr>
    </w:p>
    <w:p w14:paraId="773BC206">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第3</w:t>
      </w:r>
      <w:r>
        <w:rPr>
          <w:rFonts w:hint="eastAsia" w:asciiTheme="minorEastAsia" w:hAnsiTheme="minorEastAsia" w:eastAsiaTheme="minorEastAsia" w:cstheme="minorEastAsia"/>
          <w:b/>
          <w:bCs/>
          <w:sz w:val="24"/>
          <w:szCs w:val="24"/>
          <w:lang w:val="en-US" w:eastAsia="zh"/>
          <w:woUserID w:val="2"/>
        </w:rPr>
        <w:t>5</w:t>
      </w:r>
      <w:r>
        <w:rPr>
          <w:rFonts w:hint="eastAsia" w:asciiTheme="minorEastAsia" w:hAnsiTheme="minorEastAsia" w:eastAsiaTheme="minorEastAsia" w:cstheme="minorEastAsia"/>
          <w:b/>
          <w:bCs/>
          <w:sz w:val="24"/>
          <w:szCs w:val="24"/>
          <w:lang w:val="en-US" w:eastAsia="zh-CN"/>
        </w:rPr>
        <w:t>集</w:t>
      </w:r>
    </w:p>
    <w:p w14:paraId="0C4A0E3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5</w:t>
      </w:r>
      <w:r>
        <w:rPr>
          <w:rFonts w:hint="eastAsia" w:asciiTheme="minorEastAsia" w:hAnsiTheme="minorEastAsia" w:eastAsiaTheme="minorEastAsia" w:cstheme="minorEastAsia"/>
          <w:b/>
          <w:bCs/>
          <w:sz w:val="24"/>
          <w:szCs w:val="24"/>
          <w:lang w:val="en-US" w:eastAsia="zh-CN"/>
        </w:rPr>
        <w:t>-1 龙堡卧室 夜 内</w:t>
      </w:r>
    </w:p>
    <w:p w14:paraId="5929B71A">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0F253C3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△光芒渐渐在昏暗的卧室内散去。</w:t>
      </w:r>
    </w:p>
    <w:p w14:paraId="14ACDD3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△伊索尔德死死盯着维尔的左胸狰狞蠕动的黑红色</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。泪水顺着她苍白的脸颊疯狂砸落。</w:t>
      </w:r>
    </w:p>
    <w:p w14:paraId="56E8E46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：你疯了吗？！你把自己的命绑在了一个会杀死你的</w:t>
      </w:r>
      <w:r>
        <w:rPr>
          <w:rFonts w:hint="eastAsia" w:asciiTheme="minorEastAsia" w:hAnsiTheme="minorEastAsia" w:eastAsiaTheme="minorEastAsia" w:cstheme="minorEastAsia"/>
          <w:sz w:val="24"/>
          <w:szCs w:val="24"/>
          <w:lang w:val="en-US" w:eastAsia="zh"/>
        </w:rPr>
        <w:t>毒</w:t>
      </w:r>
      <w:r>
        <w:rPr>
          <w:rFonts w:hint="eastAsia" w:asciiTheme="minorEastAsia" w:hAnsiTheme="minorEastAsia" w:eastAsiaTheme="minorEastAsia" w:cstheme="minorEastAsia"/>
          <w:b w:val="0"/>
          <w:bCs w:val="0"/>
          <w:sz w:val="24"/>
          <w:szCs w:val="24"/>
          <w:lang w:val="en-US" w:eastAsia="zh-CN"/>
        </w:rPr>
        <w:t>上……</w:t>
      </w:r>
    </w:p>
    <w:p w14:paraId="69D7340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△维尔脸色惨白，额头上布满冷汗，他艰难地抬起手臂，指腹轻轻抚上伊索尔德的脸颊，一点点擦去她的眼泪。嘴角扯出温柔的笑意。</w:t>
      </w:r>
    </w:p>
    <w:p w14:paraId="435171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维尔：只要你还在呼吸，我不在乎代价。</w:t>
      </w:r>
    </w:p>
    <w:p w14:paraId="4E362D8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△伊索尔德猛地扑进维尔的怀里，双臂紧紧勒住他精壮的腰身，将脸埋在他的颈窝里，泣不成声。</w:t>
      </w:r>
    </w:p>
    <w:p w14:paraId="7C6FB2A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伊索尔德：我不配你这样做……</w:t>
      </w:r>
    </w:p>
    <w:p w14:paraId="59EA69B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△维尔发出一声低哑的轻笑，下巴眷恋地蹭着伊索尔德的发丝，手顺着她的脊背抚摸。</w:t>
      </w:r>
    </w:p>
    <w:p w14:paraId="65BFA68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维尔：巨龙会用生命保护它的珍宝。</w:t>
      </w:r>
    </w:p>
    <w:p w14:paraId="2F884DC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△在维尔看不见的角度，伊索尔德埋在他怀里的双眼缓缓睁开。</w:t>
      </w:r>
    </w:p>
    <w:p w14:paraId="2A3B528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(OS)：只要我还在他身边，</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就会继续吞噬他。我绝不能让他替我死。</w:t>
      </w:r>
    </w:p>
    <w:p w14:paraId="4C2EA14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△伊索尔德深吸一口气，她缓缓直起身，双手捧起维尔的脸，主动吻上他苍白的薄唇。</w:t>
      </w:r>
    </w:p>
    <w:p w14:paraId="3AB3D33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伊索尔德：好好休息，维尔。</w:t>
      </w:r>
    </w:p>
    <w:p w14:paraId="57D6F75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△维尔在疲惫中缓缓闭上双眼，沉沉睡去。</w:t>
      </w:r>
    </w:p>
    <w:p w14:paraId="67B69663">
      <w:pPr>
        <w:rPr>
          <w:rFonts w:hint="eastAsia" w:asciiTheme="minorEastAsia" w:hAnsiTheme="minorEastAsia" w:eastAsiaTheme="minorEastAsia" w:cstheme="minorEastAsia"/>
          <w:b w:val="0"/>
          <w:bCs w:val="0"/>
          <w:sz w:val="24"/>
          <w:szCs w:val="24"/>
          <w:lang w:val="en-US" w:eastAsia="zh-CN"/>
        </w:rPr>
      </w:pPr>
    </w:p>
    <w:p w14:paraId="2F85663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2"/>
        </w:rPr>
        <w:t>5</w:t>
      </w:r>
      <w:r>
        <w:rPr>
          <w:rFonts w:hint="eastAsia" w:asciiTheme="minorEastAsia" w:hAnsiTheme="minorEastAsia" w:eastAsiaTheme="minorEastAsia" w:cstheme="minorEastAsia"/>
          <w:b/>
          <w:bCs/>
          <w:sz w:val="24"/>
          <w:szCs w:val="24"/>
          <w:lang w:val="en-US" w:eastAsia="zh-CN"/>
        </w:rPr>
        <w:t>-2 龙堡城墙 夜 外</w:t>
      </w:r>
    </w:p>
    <w:p w14:paraId="3A0126B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06AA4CA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△风雪交加的旷野上，伊索尔德娇小的身影在厚厚的积雪中艰难跋涉，渐渐远去。</w:t>
      </w:r>
    </w:p>
    <w:p w14:paraId="3756847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△龙堡最高耸的城墙上。维尔正独自站立，死死锁定着背影，眼底交织着克制的深情。</w:t>
      </w:r>
    </w:p>
    <w:p w14:paraId="0AFD324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维尔：如果离开能让你觉得是在保护我……那就走吧。</w:t>
      </w:r>
    </w:p>
    <w:p w14:paraId="427BD6F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维尔：但我会一直看着你，我的王后。</w:t>
      </w:r>
    </w:p>
    <w:p w14:paraId="2520F7A5">
      <w:pPr>
        <w:rPr>
          <w:rFonts w:hint="eastAsia" w:asciiTheme="minorEastAsia" w:hAnsiTheme="minorEastAsia" w:eastAsiaTheme="minorEastAsia" w:cstheme="minorEastAsia"/>
          <w:b w:val="0"/>
          <w:bCs w:val="0"/>
          <w:sz w:val="24"/>
          <w:szCs w:val="24"/>
          <w:lang w:val="en-US" w:eastAsia="zh-CN"/>
        </w:rPr>
      </w:pPr>
    </w:p>
    <w:p w14:paraId="713A3042">
      <w:pPr>
        <w:rPr>
          <w:rFonts w:hint="eastAsia" w:asciiTheme="minorEastAsia" w:hAnsiTheme="minorEastAsia" w:eastAsiaTheme="minorEastAsia" w:cstheme="minorEastAsia"/>
          <w:b w:val="0"/>
          <w:bCs w:val="0"/>
          <w:sz w:val="24"/>
          <w:szCs w:val="24"/>
          <w:lang w:val="en-US" w:eastAsia="zh-CN"/>
        </w:rPr>
      </w:pPr>
    </w:p>
    <w:p w14:paraId="54CBC3B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第3</w:t>
      </w:r>
      <w:r>
        <w:rPr>
          <w:rFonts w:hint="eastAsia" w:asciiTheme="minorEastAsia" w:hAnsiTheme="minorEastAsia" w:eastAsiaTheme="minorEastAsia" w:cstheme="minorEastAsia"/>
          <w:b/>
          <w:bCs/>
          <w:sz w:val="24"/>
          <w:szCs w:val="24"/>
          <w:lang w:val="en-US" w:eastAsia="zh"/>
          <w:woUserID w:val="1"/>
        </w:rPr>
        <w:t>6</w:t>
      </w:r>
      <w:r>
        <w:rPr>
          <w:rFonts w:hint="eastAsia" w:asciiTheme="minorEastAsia" w:hAnsiTheme="minorEastAsia" w:eastAsiaTheme="minorEastAsia" w:cstheme="minorEastAsia"/>
          <w:b/>
          <w:bCs/>
          <w:sz w:val="24"/>
          <w:szCs w:val="24"/>
          <w:lang w:val="en-US" w:eastAsia="zh-CN"/>
        </w:rPr>
        <w:t>集</w:t>
      </w:r>
    </w:p>
    <w:p w14:paraId="70F0FDA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1"/>
        </w:rPr>
        <w:t>6</w:t>
      </w:r>
      <w:r>
        <w:rPr>
          <w:rFonts w:hint="eastAsia" w:asciiTheme="minorEastAsia" w:hAnsiTheme="minorEastAsia" w:eastAsiaTheme="minorEastAsia" w:cstheme="minorEastAsia"/>
          <w:b/>
          <w:bCs/>
          <w:sz w:val="24"/>
          <w:szCs w:val="24"/>
          <w:lang w:val="en-US" w:eastAsia="zh-CN"/>
        </w:rPr>
        <w:t>-1 王国大殿 日 内</w:t>
      </w:r>
    </w:p>
    <w:p w14:paraId="2C7A124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人物：伊索尔德，国王，克洛伊，两名骑士</w:t>
      </w:r>
    </w:p>
    <w:p w14:paraId="12AD3FB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△大门被缓缓推开，发出沉闷的轰鸣声。</w:t>
      </w:r>
    </w:p>
    <w:p w14:paraId="65D014D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△伊索尔德披着沾满风雪的斗篷，在两名骑士的押解下步入大殿。</w:t>
      </w:r>
    </w:p>
    <w:p w14:paraId="0EAB427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△大殿之上，国王高坐在王座上，眼神睥睨。克洛伊穿着奢华的公主长裙，站在台阶上居高临下地俯视着伊索尔德。</w:t>
      </w:r>
    </w:p>
    <w:p w14:paraId="67A1F6D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△骑士粗暴地按住伊索尔德的肩膀。</w:t>
      </w:r>
    </w:p>
    <w:p w14:paraId="5919B8E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骑士：跪下，面见国王！</w:t>
      </w:r>
    </w:p>
    <w:p w14:paraId="5CC7CD4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△伊索尔德双膝重重地磕在大理石地板上。</w:t>
      </w:r>
    </w:p>
    <w:p w14:paraId="504A589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△【特写】伊索尔德低垂的眼眸里闪过杀意。</w:t>
      </w:r>
    </w:p>
    <w:p w14:paraId="5B8BA9A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△克洛伊提着裙摆，踩着高跟鞋傲慢地走到伊索尔德面前，用丝帕捂着嘴，发出尖锐刺耳的嘲笑声。</w:t>
      </w:r>
    </w:p>
    <w:p w14:paraId="595A1AA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克洛伊：姐姐，那个怪物终于厌倦了你那张假脸了吗？</w:t>
      </w:r>
    </w:p>
    <w:p w14:paraId="4CC9C38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 (猛地凑近)：我早就说过，一个廉价的替代品迟早会被像垃圾一样扔掉！</w:t>
      </w:r>
    </w:p>
    <w:p w14:paraId="1B8D09E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△伊索尔德的指甲死死掐进掌心，但她的语气却卑微顺从。</w:t>
      </w:r>
    </w:p>
    <w:p w14:paraId="6FB2B85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伊索尔德：我是来赎罪的……我已经一无所有了。我只想救我的母亲。</w:t>
      </w:r>
    </w:p>
    <w:p w14:paraId="2DAB679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△国王听到这句话，眼中闪过满意的阴毒光芒。。</w:t>
      </w:r>
    </w:p>
    <w:p w14:paraId="135F5DE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你终于明白到底是谁攥着你的狗链了。</w:t>
      </w:r>
    </w:p>
    <w:p w14:paraId="00DC52D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(冷笑一声，转身走向大殿深处)：跟我来。</w:t>
      </w:r>
    </w:p>
    <w:p w14:paraId="4F365D87">
      <w:pPr>
        <w:rPr>
          <w:rFonts w:hint="eastAsia" w:asciiTheme="minorEastAsia" w:hAnsiTheme="minorEastAsia" w:eastAsiaTheme="minorEastAsia" w:cstheme="minorEastAsia"/>
          <w:b w:val="0"/>
          <w:bCs w:val="0"/>
          <w:sz w:val="24"/>
          <w:szCs w:val="24"/>
          <w:lang w:val="en-US" w:eastAsia="zh-CN"/>
        </w:rPr>
      </w:pPr>
    </w:p>
    <w:p w14:paraId="06ACAFA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1"/>
        </w:rPr>
        <w:t>6</w:t>
      </w:r>
      <w:r>
        <w:rPr>
          <w:rFonts w:hint="eastAsia" w:asciiTheme="minorEastAsia" w:hAnsiTheme="minorEastAsia" w:eastAsiaTheme="minorEastAsia" w:cstheme="minorEastAsia"/>
          <w:b/>
          <w:bCs/>
          <w:sz w:val="24"/>
          <w:szCs w:val="24"/>
          <w:lang w:val="en-US" w:eastAsia="zh-CN"/>
        </w:rPr>
        <w:t>-2 地下圣坛 日 内</w:t>
      </w:r>
    </w:p>
    <w:p w14:paraId="565F6DD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人物：伊索尔德，国王，母亲</w:t>
      </w:r>
    </w:p>
    <w:p w14:paraId="098363D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△阴暗恐怖的地下圣坛。四周的骷髅石柱上燃烧着幽绿色的火焰。</w:t>
      </w:r>
    </w:p>
    <w:p w14:paraId="43C1D75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△伊索尔德跟在国王身后走入圣坛。当她的目光触及祭坛中央悬浮着的透明冰棺，整个人如遭雷击，瞳孔骤然收缩。</w:t>
      </w:r>
    </w:p>
    <w:p w14:paraId="668F201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△伊索尔德的母亲骨瘦如柴被锁在冰棺之中，四根猩红色咒链死死钉在她的四肢上。</w:t>
      </w:r>
    </w:p>
    <w:p w14:paraId="5C0A842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△【特写】母亲的脖颈上，正闪烁着和伊索尔德同源的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纹路，一缕缕鲜血正顺着咒链被抽离到法阵中。</w:t>
      </w:r>
    </w:p>
    <w:p w14:paraId="4659A3D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(凄厉地惨叫出声)：母亲！！</w:t>
      </w:r>
    </w:p>
    <w:p w14:paraId="1DC9A8A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△伊索尔德不顾一切地向冰棺扑过去。</w:t>
      </w:r>
    </w:p>
    <w:p w14:paraId="27D46A3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△一道血色结界猛地亮起，将伊索尔德狠狠弹飞，重重地砸在石壁上。伊索尔德 呕出一口鲜血，绝望地爬向冰棺。</w:t>
      </w:r>
    </w:p>
    <w:p w14:paraId="6E412A1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△国王欣赏着伊索尔德崩溃的模样，发出狂笑。</w:t>
      </w:r>
    </w:p>
    <w:p w14:paraId="2676D12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w:t>
      </w:r>
      <w:r>
        <w:rPr>
          <w:rFonts w:ascii="宋体" w:hAnsi="宋体" w:eastAsia="宋体" w:cs="宋体"/>
          <w:sz w:val="24"/>
          <w:szCs w:val="24"/>
        </w:rPr>
        <w:t>你猜，我为什么要关着她？</w:t>
      </w:r>
      <w:r>
        <w:rPr>
          <w:rFonts w:hint="eastAsia" w:asciiTheme="minorEastAsia" w:hAnsiTheme="minorEastAsia" w:eastAsiaTheme="minorEastAsia" w:cstheme="minorEastAsia"/>
          <w:b w:val="0"/>
          <w:bCs w:val="0"/>
          <w:sz w:val="24"/>
          <w:szCs w:val="24"/>
          <w:lang w:val="en-US" w:eastAsia="zh-CN"/>
        </w:rPr>
        <w:t>她可是维持你身上</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的活体容器啊。</w:t>
      </w:r>
    </w:p>
    <w:p w14:paraId="5970E1B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△伊索尔德浑身发抖，恨意让她几乎咬碎了牙齿。</w:t>
      </w:r>
    </w:p>
    <w:p w14:paraId="3C4D44E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伊索尔德：你这个怪物……</w:t>
      </w:r>
    </w:p>
    <w:p w14:paraId="6E7FB04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△国王猛地上前一步，一把死死捏住伊索尔德的下巴，强迫她仰起头，眼神阴毒。</w:t>
      </w:r>
    </w:p>
    <w:p w14:paraId="69EFCB4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国王：我知道你有他的戒指。召唤他。让他走进我的屠龙阵。</w:t>
      </w:r>
    </w:p>
    <w:p w14:paraId="5C3EA5C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(另一只手猛地举起，对准冰棺)：否则我现在就亲手碾碎她最后一口气！</w:t>
      </w:r>
    </w:p>
    <w:p w14:paraId="2BFC10E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△冰棺内的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链条瞬间收紧，母亲在沉睡中发出一声痛苦的惨叫。</w:t>
      </w:r>
    </w:p>
    <w:p w14:paraId="02619DE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母亲：呃啊——！</w:t>
      </w:r>
    </w:p>
    <w:p w14:paraId="670A913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(撕心裂肺)：不！住手！</w:t>
      </w:r>
    </w:p>
    <w:p w14:paraId="678D8BEC">
      <w:pPr>
        <w:rPr>
          <w:rFonts w:hint="eastAsia" w:asciiTheme="minorEastAsia" w:hAnsiTheme="minorEastAsia" w:eastAsiaTheme="minorEastAsia" w:cstheme="minorEastAsia"/>
          <w:b w:val="0"/>
          <w:bCs w:val="0"/>
          <w:sz w:val="24"/>
          <w:szCs w:val="24"/>
          <w:lang w:val="en-US" w:eastAsia="zh-CN"/>
        </w:rPr>
      </w:pPr>
    </w:p>
    <w:p w14:paraId="007C1D22">
      <w:pPr>
        <w:rPr>
          <w:rFonts w:hint="eastAsia" w:asciiTheme="minorEastAsia" w:hAnsiTheme="minorEastAsia" w:eastAsiaTheme="minorEastAsia" w:cstheme="minorEastAsia"/>
          <w:b w:val="0"/>
          <w:bCs w:val="0"/>
          <w:sz w:val="24"/>
          <w:szCs w:val="24"/>
          <w:lang w:val="en-US" w:eastAsia="zh-CN"/>
        </w:rPr>
      </w:pPr>
    </w:p>
    <w:p w14:paraId="19D23E6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第3</w:t>
      </w:r>
      <w:r>
        <w:rPr>
          <w:rFonts w:hint="eastAsia" w:asciiTheme="minorEastAsia" w:hAnsiTheme="minorEastAsia" w:eastAsiaTheme="minorEastAsia" w:cstheme="minorEastAsia"/>
          <w:b/>
          <w:bCs/>
          <w:sz w:val="24"/>
          <w:szCs w:val="24"/>
          <w:lang w:val="en-US" w:eastAsia="zh"/>
          <w:woUserID w:val="1"/>
        </w:rPr>
        <w:t>7</w:t>
      </w:r>
      <w:r>
        <w:rPr>
          <w:rFonts w:hint="eastAsia" w:asciiTheme="minorEastAsia" w:hAnsiTheme="minorEastAsia" w:eastAsiaTheme="minorEastAsia" w:cstheme="minorEastAsia"/>
          <w:b/>
          <w:bCs/>
          <w:sz w:val="24"/>
          <w:szCs w:val="24"/>
          <w:lang w:val="en-US" w:eastAsia="zh-CN"/>
        </w:rPr>
        <w:t>集</w:t>
      </w:r>
    </w:p>
    <w:p w14:paraId="4CEBDF66">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lang w:val="en-US" w:eastAsia="zh"/>
          <w:woUserID w:val="1"/>
        </w:rPr>
        <w:t>7</w:t>
      </w:r>
      <w:r>
        <w:rPr>
          <w:rFonts w:hint="eastAsia" w:asciiTheme="minorEastAsia" w:hAnsiTheme="minorEastAsia" w:eastAsiaTheme="minorEastAsia" w:cstheme="minorEastAsia"/>
          <w:b/>
          <w:bCs/>
          <w:sz w:val="24"/>
          <w:szCs w:val="24"/>
          <w:lang w:val="en-US" w:eastAsia="zh-CN"/>
        </w:rPr>
        <w:t>-1 地下圣坛 日 内</w:t>
      </w:r>
    </w:p>
    <w:p w14:paraId="135205E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人物：伊索尔德，国王</w:t>
      </w:r>
    </w:p>
    <w:p w14:paraId="23FD87F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△伊索尔德颤抖着抬起手，食指上是散发着微光的龙鳞戒。</w:t>
      </w:r>
    </w:p>
    <w:p w14:paraId="31417B1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【闪回】</w:t>
      </w:r>
    </w:p>
    <w:p w14:paraId="7258680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房间里，维尔苍白着脸，替伊索尔德擦去眼泪，眼神深情。</w:t>
      </w:r>
    </w:p>
    <w:p w14:paraId="5A9A86C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维尔：只要你还在呼吸，我不在乎代价。</w:t>
      </w:r>
    </w:p>
    <w:p w14:paraId="308FDB6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【闪出】</w:t>
      </w:r>
    </w:p>
    <w:p w14:paraId="2974129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△伊索尔德的眼眶瞬间通红。</w:t>
      </w:r>
    </w:p>
    <w:p w14:paraId="04F933B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(OS)：我以前允许自己利用他。因为我以为他只是个怪物。</w:t>
      </w:r>
    </w:p>
    <w:p w14:paraId="53D6E5C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(OS)：但现在不行。我绝不会让他为了我送死！</w:t>
      </w:r>
    </w:p>
    <w:p w14:paraId="0630043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△伊索尔德深吸一口气，握拳将龙鳞戒死死按进了自己的掌心。</w:t>
      </w:r>
    </w:p>
    <w:p w14:paraId="36F20C5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△一声利刃入肉声。龙鳞边缘刺破了伊索尔德的皮肤，鲜血顺着指缝一滴一滴砸在地板上。</w:t>
      </w:r>
    </w:p>
    <w:p w14:paraId="763A65D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(咬牙切齿)：我绝不会召唤他。你什么都得不到！</w:t>
      </w:r>
    </w:p>
    <w:p w14:paraId="6B3B74C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△国王极度的暴怒。</w:t>
      </w:r>
    </w:p>
    <w:p w14:paraId="6599185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国王：你这个不知好歹的贱人！那你就看着你母亲腐烂吧！</w:t>
      </w:r>
    </w:p>
    <w:p w14:paraId="641AB96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△国王狠狠扔开伊索尔德。</w:t>
      </w:r>
    </w:p>
    <w:p w14:paraId="122929DC">
      <w:pPr>
        <w:rPr>
          <w:rFonts w:hint="eastAsia" w:asciiTheme="minorEastAsia" w:hAnsiTheme="minorEastAsia" w:eastAsiaTheme="minorEastAsia" w:cstheme="minorEastAsia"/>
          <w:b w:val="0"/>
          <w:bCs w:val="0"/>
          <w:sz w:val="24"/>
          <w:szCs w:val="24"/>
          <w:lang w:val="en-US" w:eastAsia="zh-CN"/>
        </w:rPr>
      </w:pPr>
    </w:p>
    <w:p w14:paraId="4270484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
          <w:woUserID w:val="1"/>
        </w:rPr>
        <w:t>37</w:t>
      </w:r>
      <w:r>
        <w:rPr>
          <w:rFonts w:hint="eastAsia" w:asciiTheme="minorEastAsia" w:hAnsiTheme="minorEastAsia" w:eastAsiaTheme="minorEastAsia" w:cstheme="minorEastAsia"/>
          <w:b/>
          <w:bCs/>
          <w:sz w:val="24"/>
          <w:szCs w:val="24"/>
          <w:lang w:val="en-US" w:eastAsia="zh-CN"/>
        </w:rPr>
        <w:t>-2 王都城外高崖 昏 外</w:t>
      </w:r>
    </w:p>
    <w:p w14:paraId="17E191F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人物：维尔，黑龙大军</w:t>
      </w:r>
    </w:p>
    <w:p w14:paraId="738C7D7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△狂风呼啸的高崖之上，维尔身披黑色战风衣，他的身后，是漫山遍野整装待发的黑龙大军。</w:t>
      </w:r>
    </w:p>
    <w:p w14:paraId="72F1F51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△突然，维尔高大的身躯猛地一僵。他低头看向自己的右手掌心。</w:t>
      </w:r>
    </w:p>
    <w:p w14:paraId="44CCF30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△维尔的掌心里凭空裂开了一道血口，鲜血正缓缓渗出。</w:t>
      </w:r>
    </w:p>
    <w:p w14:paraId="6C06619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△维尔的呼吸瞬间变得粗重，竖瞳骤然收缩，恐怖的黑红色龙鳞爬上了他的侧脸和脖颈。狂暴的杀意让周围的空气开始扭曲。</w:t>
      </w:r>
    </w:p>
    <w:p w14:paraId="7AC1EEE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△天空中雷声滚滚，黑龙大军发出躁动的低吼。</w:t>
      </w:r>
    </w:p>
    <w:p w14:paraId="6CC846C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维尔（OS） ：那枚戒指与我的灵魂相连。如果她想让我救她，我瞬间就能到达。</w:t>
      </w:r>
    </w:p>
    <w:p w14:paraId="4829F2B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△维尔死死盯着王宫的方向，额头青筋暴跳。他眼底的黑红色龙息疯狂翻涌。</w:t>
      </w:r>
    </w:p>
    <w:p w14:paraId="429642D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维尔（OS）：她刺穿了自己的手来阻止召唤。</w:t>
      </w:r>
    </w:p>
    <w:p w14:paraId="711D8C2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△维尔缓缓闭上眼睛，硬生生将暴走的龙息压回体内。</w:t>
      </w:r>
    </w:p>
    <w:p w14:paraId="5368FB1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维尔：我不会强迫她做选择。我会让她打完属于她的战斗。</w:t>
      </w:r>
    </w:p>
    <w:p w14:paraId="2D12041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△维尔缓缓握紧流血的拳头，眼眶猩红。 </w:t>
      </w:r>
    </w:p>
    <w:p w14:paraId="7CEC376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(OS)：但我会站在这里……站在她一抬头就能看到我的地方。</w:t>
      </w:r>
    </w:p>
    <w:p w14:paraId="1B0C870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△画面定格在维尔冷峻坚毅的侧脸与滴血的掌心，背景是压抑的王都与满天的风雪。</w:t>
      </w:r>
    </w:p>
    <w:p w14:paraId="6BADF309">
      <w:pPr>
        <w:rPr>
          <w:rFonts w:hint="eastAsia" w:asciiTheme="minorEastAsia" w:hAnsiTheme="minorEastAsia" w:eastAsiaTheme="minorEastAsia" w:cstheme="minorEastAsia"/>
          <w:b w:val="0"/>
          <w:bCs w:val="0"/>
          <w:sz w:val="24"/>
          <w:szCs w:val="24"/>
          <w:lang w:val="en-US" w:eastAsia="zh-CN"/>
        </w:rPr>
      </w:pPr>
    </w:p>
    <w:p w14:paraId="053ADF87">
      <w:pPr>
        <w:rPr>
          <w:rFonts w:hint="eastAsia" w:asciiTheme="minorEastAsia" w:hAnsiTheme="minorEastAsia" w:eastAsiaTheme="minorEastAsia" w:cstheme="minorEastAsia"/>
          <w:b w:val="0"/>
          <w:bCs w:val="0"/>
          <w:sz w:val="24"/>
          <w:szCs w:val="24"/>
          <w:lang w:val="en-US" w:eastAsia="zh-CN"/>
        </w:rPr>
      </w:pPr>
    </w:p>
    <w:p w14:paraId="6F3B803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w:t>
      </w:r>
      <w:r>
        <w:rPr>
          <w:rFonts w:hint="eastAsia" w:asciiTheme="minorEastAsia" w:hAnsiTheme="minorEastAsia" w:eastAsiaTheme="minorEastAsia" w:cstheme="minorEastAsia"/>
          <w:b/>
          <w:bCs/>
          <w:sz w:val="24"/>
          <w:szCs w:val="24"/>
          <w:lang w:val="en-US" w:eastAsia="zh"/>
          <w:woUserID w:val="1"/>
        </w:rPr>
        <w:t>38</w:t>
      </w:r>
      <w:r>
        <w:rPr>
          <w:rFonts w:hint="eastAsia" w:asciiTheme="minorEastAsia" w:hAnsiTheme="minorEastAsia" w:eastAsiaTheme="minorEastAsia" w:cstheme="minorEastAsia"/>
          <w:b/>
          <w:bCs/>
          <w:sz w:val="24"/>
          <w:szCs w:val="24"/>
          <w:lang w:val="en-US" w:eastAsia="zh-CN"/>
        </w:rPr>
        <w:t>集</w:t>
      </w:r>
    </w:p>
    <w:p w14:paraId="1CBECC1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
          <w:woUserID w:val="1"/>
        </w:rPr>
        <w:t>38</w:t>
      </w:r>
      <w:r>
        <w:rPr>
          <w:rFonts w:hint="eastAsia" w:asciiTheme="minorEastAsia" w:hAnsiTheme="minorEastAsia" w:eastAsiaTheme="minorEastAsia" w:cstheme="minorEastAsia"/>
          <w:b/>
          <w:bCs/>
          <w:sz w:val="24"/>
          <w:szCs w:val="24"/>
          <w:lang w:val="en-US" w:eastAsia="zh-CN"/>
        </w:rPr>
        <w:t>-1 王都中心广场 日 外</w:t>
      </w:r>
    </w:p>
    <w:p w14:paraId="41C6E817">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人物：伊索尔德，国王，克洛伊，贵族们，哈德伦，维尔</w:t>
      </w:r>
    </w:p>
    <w:p w14:paraId="219A9B8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△伊索尔德被粗重的铁链锁在广场中央的行刑柱上，发丝凌乱，苍白的脸上透着决绝。</w:t>
      </w:r>
    </w:p>
    <w:p w14:paraId="3013D0E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△不远处是透明冰棺，母亲被困在其中，</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的红光若隐若现。</w:t>
      </w:r>
    </w:p>
    <w:p w14:paraId="291275B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△高台上，国王居高临下地俯视着伊索尔德，克洛伊穿着华丽的裙摆站在国王身边，摇着折扇，得意洋洋地看着狼狈的伊索尔德。</w:t>
      </w:r>
    </w:p>
    <w:p w14:paraId="29A8180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(双手高举)：王国的子民们！看看这个罪人！</w:t>
      </w:r>
    </w:p>
    <w:p w14:paraId="1BFA269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(指着伊索尔德)：向世人承认你的罪行！告诉他们你是如何背叛人类王国，抛弃尊严去给龙族当一个荡妇的！</w:t>
      </w:r>
    </w:p>
    <w:p w14:paraId="2BBDEFE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△台下的贵族立刻爆发出阵阵鄙夷的唾骂声。</w:t>
      </w:r>
    </w:p>
    <w:p w14:paraId="3663CBB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贵族甲：</w:t>
      </w:r>
      <w:r>
        <w:rPr>
          <w:rFonts w:hint="eastAsia" w:asciiTheme="minorEastAsia" w:hAnsiTheme="minorEastAsia" w:eastAsiaTheme="minorEastAsia" w:cstheme="minorEastAsia"/>
          <w:sz w:val="24"/>
          <w:szCs w:val="24"/>
        </w:rPr>
        <w:t>恶心的叛徒！</w:t>
      </w:r>
    </w:p>
    <w:p w14:paraId="69CFF15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克洛伊：姐姐，承认你的下贱吧。也许父亲会大发慈悲，让你母亲多留一口气。</w:t>
      </w:r>
    </w:p>
    <w:p w14:paraId="362D71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△伊索尔德的手指死死抓着铁链，指节泛白，她看了一眼冰棺中生不如死的母亲。</w:t>
      </w:r>
    </w:p>
    <w:p w14:paraId="525BF02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(OS)：只要母亲能活下去……我的尊严算得了什么。</w:t>
      </w:r>
    </w:p>
    <w:p w14:paraId="342916C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△伊索尔德缓缓闭上眼睛，深吸一口气，准备开口。</w:t>
      </w:r>
    </w:p>
    <w:p w14:paraId="5BF33FD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△【伊索尔德主观听觉】周围所有的唾骂声瞬间被消音。</w:t>
      </w:r>
    </w:p>
    <w:p w14:paraId="08D9CA8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(VO)：伊索尔德。别为了救任何人，把自己说成卑贱。</w:t>
      </w:r>
    </w:p>
    <w:p w14:paraId="2B6E5B0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△伊索尔德猛地睁开双眼，瞳孔骤然放大，眼眶瞬间通红。</w:t>
      </w:r>
    </w:p>
    <w:p w14:paraId="64F2668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：维尔……</w:t>
      </w:r>
    </w:p>
    <w:p w14:paraId="1D4FE74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哈德伦 (猛地抽出一根倒刺长鞭)：让我来教训这个冥顽不灵的叛徒！</w:t>
      </w:r>
    </w:p>
    <w:p w14:paraId="37CCBF82">
      <w:pPr>
        <w:rPr>
          <w:rFonts w:hint="eastAsia" w:ascii="宋体" w:hAnsi="宋体" w:eastAsia="宋体" w:cs="宋体"/>
          <w:sz w:val="24"/>
          <w:szCs w:val="24"/>
          <w:lang w:val="en-US" w:eastAsia="zh-CN"/>
        </w:rPr>
      </w:pPr>
      <w:r>
        <w:rPr>
          <w:rFonts w:ascii="宋体" w:hAnsi="宋体" w:eastAsia="宋体" w:cs="宋体"/>
          <w:sz w:val="24"/>
          <w:szCs w:val="24"/>
        </w:rPr>
        <w:t>△</w:t>
      </w:r>
      <w:r>
        <w:rPr>
          <w:rFonts w:hint="eastAsia" w:asciiTheme="minorEastAsia" w:hAnsiTheme="minorEastAsia" w:eastAsiaTheme="minorEastAsia" w:cstheme="minorEastAsia"/>
          <w:b w:val="0"/>
          <w:bCs w:val="0"/>
          <w:sz w:val="24"/>
          <w:szCs w:val="24"/>
          <w:lang w:val="en-US" w:eastAsia="zh-CN"/>
        </w:rPr>
        <w:t>哈德伦</w:t>
      </w:r>
      <w:r>
        <w:rPr>
          <w:rFonts w:ascii="宋体" w:hAnsi="宋体" w:eastAsia="宋体" w:cs="宋体"/>
          <w:sz w:val="24"/>
          <w:szCs w:val="24"/>
        </w:rPr>
        <w:t>狞笑着高高扬起倒刺长鞭</w:t>
      </w:r>
      <w:r>
        <w:rPr>
          <w:rFonts w:hint="eastAsia" w:ascii="宋体" w:hAnsi="宋体" w:eastAsia="宋体" w:cs="宋体"/>
          <w:sz w:val="24"/>
          <w:szCs w:val="24"/>
          <w:lang w:eastAsia="zh-CN"/>
        </w:rPr>
        <w:t>，</w:t>
      </w:r>
      <w:r>
        <w:rPr>
          <w:rFonts w:hint="eastAsia" w:asciiTheme="minorEastAsia" w:hAnsiTheme="minorEastAsia" w:eastAsiaTheme="minorEastAsia" w:cstheme="minorEastAsia"/>
          <w:b w:val="0"/>
          <w:bCs w:val="0"/>
          <w:sz w:val="24"/>
          <w:szCs w:val="24"/>
          <w:lang w:val="en-US" w:eastAsia="zh-CN"/>
        </w:rPr>
        <w:t>克洛伊兴奋得上前，一同握住</w:t>
      </w:r>
      <w:r>
        <w:rPr>
          <w:rFonts w:ascii="宋体" w:hAnsi="宋体" w:eastAsia="宋体" w:cs="宋体"/>
          <w:sz w:val="24"/>
          <w:szCs w:val="24"/>
        </w:rPr>
        <w:t>长鞭</w:t>
      </w:r>
      <w:r>
        <w:rPr>
          <w:rFonts w:hint="eastAsia" w:ascii="宋体" w:hAnsi="宋体" w:eastAsia="宋体" w:cs="宋体"/>
          <w:sz w:val="24"/>
          <w:szCs w:val="24"/>
          <w:lang w:val="en-US" w:eastAsia="zh-CN"/>
        </w:rPr>
        <w:t>把手。</w:t>
      </w:r>
    </w:p>
    <w:p w14:paraId="0158E98C">
      <w:pPr>
        <w:rPr>
          <w:rFonts w:hint="eastAsia" w:asciiTheme="minorEastAsia" w:hAnsiTheme="minorEastAsia" w:eastAsiaTheme="minorEastAsia" w:cstheme="minorEastAsia"/>
          <w:b w:val="0"/>
          <w:bCs w:val="0"/>
          <w:sz w:val="24"/>
          <w:szCs w:val="24"/>
          <w:lang w:val="en-US" w:eastAsia="zh"/>
          <w:woUserID w:val="1"/>
        </w:rPr>
      </w:pPr>
      <w:r>
        <w:rPr>
          <w:rFonts w:hint="eastAsia" w:asciiTheme="minorEastAsia" w:hAnsiTheme="minorEastAsia" w:eastAsiaTheme="minorEastAsia" w:cstheme="minorEastAsia"/>
          <w:b w:val="0"/>
          <w:bCs w:val="0"/>
          <w:sz w:val="24"/>
          <w:szCs w:val="24"/>
          <w:lang w:val="en-US" w:eastAsia="zh-CN"/>
        </w:rPr>
        <w:t>克洛伊：我也来！</w:t>
      </w:r>
    </w:p>
    <w:p w14:paraId="789DD8A3">
      <w:pPr>
        <w:rPr>
          <w:rFonts w:hint="eastAsia" w:asciiTheme="minorEastAsia" w:hAnsiTheme="minorEastAsia" w:eastAsiaTheme="minorEastAsia" w:cstheme="minorEastAsia"/>
          <w:b w:val="0"/>
          <w:bCs w:val="0"/>
          <w:sz w:val="24"/>
          <w:szCs w:val="24"/>
          <w:lang w:val="en-US" w:eastAsia="zh-CN"/>
        </w:rPr>
      </w:pPr>
      <w:r>
        <w:rPr>
          <w:rFonts w:ascii="宋体" w:hAnsi="宋体" w:eastAsia="宋体" w:cs="宋体"/>
          <w:sz w:val="24"/>
          <w:szCs w:val="24"/>
        </w:rPr>
        <w:t>△长鞭划破空气，发出呼啸声，狠狠朝伊索尔德的脸上抽去。</w:t>
      </w:r>
    </w:p>
    <w:p w14:paraId="5F5F26E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△阴沉的天空被一道狂暴的黑红色烈焰硬生生撕裂，狂风骤起，飞沙走石，剧烈的气浪如同海啸般席卷整个广场。</w:t>
      </w:r>
    </w:p>
    <w:p w14:paraId="21BE897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ascii="宋体" w:hAnsi="宋体" w:eastAsia="宋体" w:cs="宋体"/>
          <w:sz w:val="24"/>
          <w:szCs w:val="24"/>
        </w:rPr>
        <w:t>克洛伊和</w:t>
      </w:r>
      <w:r>
        <w:rPr>
          <w:rFonts w:hint="eastAsia" w:ascii="宋体" w:hAnsi="宋体" w:eastAsia="宋体" w:cs="宋体"/>
          <w:sz w:val="24"/>
          <w:szCs w:val="24"/>
          <w:lang w:val="en-US" w:eastAsia="zh-CN"/>
        </w:rPr>
        <w:t>哈德伦</w:t>
      </w:r>
      <w:r>
        <w:rPr>
          <w:rFonts w:ascii="宋体" w:hAnsi="宋体" w:eastAsia="宋体" w:cs="宋体"/>
          <w:sz w:val="24"/>
          <w:szCs w:val="24"/>
        </w:rPr>
        <w:t>脸上的得意凝固。他们被</w:t>
      </w:r>
      <w:r>
        <w:rPr>
          <w:rFonts w:hint="eastAsia" w:ascii="宋体" w:hAnsi="宋体" w:eastAsia="宋体" w:cs="宋体"/>
          <w:sz w:val="24"/>
          <w:szCs w:val="24"/>
          <w:lang w:val="en-US" w:eastAsia="zh-CN"/>
        </w:rPr>
        <w:t>龙息</w:t>
      </w:r>
      <w:r>
        <w:rPr>
          <w:rFonts w:ascii="宋体" w:hAnsi="宋体" w:eastAsia="宋体" w:cs="宋体"/>
          <w:sz w:val="24"/>
          <w:szCs w:val="24"/>
        </w:rPr>
        <w:t>瞬间气化，消散在空气中</w:t>
      </w:r>
      <w:r>
        <w:rPr>
          <w:rFonts w:hint="eastAsia" w:ascii="宋体" w:hAnsi="宋体" w:eastAsia="宋体" w:cs="宋体"/>
          <w:sz w:val="24"/>
          <w:szCs w:val="24"/>
          <w:lang w:eastAsia="zh-CN"/>
        </w:rPr>
        <w:t>。</w:t>
      </w:r>
      <w:r>
        <w:rPr>
          <w:rFonts w:hint="eastAsia" w:asciiTheme="minorEastAsia" w:hAnsiTheme="minorEastAsia" w:eastAsiaTheme="minorEastAsia" w:cstheme="minorEastAsia"/>
          <w:b w:val="0"/>
          <w:bCs w:val="0"/>
          <w:sz w:val="24"/>
          <w:szCs w:val="24"/>
          <w:lang w:val="en-US" w:eastAsia="zh-CN"/>
        </w:rPr>
        <w:t>台下的贵族们被气浪吹得东倒西歪，尖叫连连。</w:t>
      </w:r>
    </w:p>
    <w:p w14:paraId="381D092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△伴随着一声震耳欲聋的龙啸，维尔身披黑色战风衣，携带着雷霆与黑炎从天而降！</w:t>
      </w:r>
    </w:p>
    <w:p w14:paraId="67C3A3F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△强大的威压震碎了束缚在伊索尔德身上的锁链。身体猛地一软，向后跌去。</w:t>
      </w:r>
    </w:p>
    <w:p w14:paraId="0032453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△【慢镜头】维尔高大的身躯瞬移般出现在伊索尔德身后。他强壮有力的手臂一把揽住伊索尔德的腰肢，带着她在漫天飞舞的风沙中，轻盈地旋转了一圈。</w:t>
      </w:r>
    </w:p>
    <w:p w14:paraId="22347EB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△狂风渐渐平息。维尔缓缓站直身体，深邃的竖瞳中是伊索尔德的身影。</w:t>
      </w:r>
    </w:p>
    <w:p w14:paraId="2436EFA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△维尔伸出修长的大手，轻柔地捧起伊索尔德被锁链勒出红痕的脸颊。他的拇指轻轻摩挲着她的眼角，嗓音低哑。</w:t>
      </w:r>
    </w:p>
    <w:p w14:paraId="0823C24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维尔：现在，告诉我，我的王后。</w:t>
      </w:r>
    </w:p>
    <w:p w14:paraId="70ADB74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(视线缓缓扫过高台上的国王)：你想怎么做？</w:t>
      </w:r>
    </w:p>
    <w:p w14:paraId="239E78ED">
      <w:pPr>
        <w:rPr>
          <w:rFonts w:hint="eastAsia" w:asciiTheme="minorEastAsia" w:hAnsiTheme="minorEastAsia" w:eastAsiaTheme="minorEastAsia" w:cstheme="minorEastAsia"/>
          <w:b w:val="0"/>
          <w:bCs w:val="0"/>
          <w:sz w:val="24"/>
          <w:szCs w:val="24"/>
          <w:lang w:val="en-US" w:eastAsia="zh-CN"/>
        </w:rPr>
      </w:pPr>
    </w:p>
    <w:p w14:paraId="321704F5">
      <w:pPr>
        <w:rPr>
          <w:rFonts w:hint="eastAsia" w:asciiTheme="minorEastAsia" w:hAnsiTheme="minorEastAsia" w:eastAsiaTheme="minorEastAsia" w:cstheme="minorEastAsia"/>
          <w:b w:val="0"/>
          <w:bCs w:val="0"/>
          <w:sz w:val="24"/>
          <w:szCs w:val="24"/>
          <w:lang w:val="en-US" w:eastAsia="zh-CN"/>
        </w:rPr>
      </w:pPr>
    </w:p>
    <w:p w14:paraId="66FAD232">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w:t>
      </w:r>
      <w:r>
        <w:rPr>
          <w:rFonts w:hint="eastAsia" w:asciiTheme="minorEastAsia" w:hAnsiTheme="minorEastAsia" w:eastAsiaTheme="minorEastAsia" w:cstheme="minorEastAsia"/>
          <w:b/>
          <w:bCs/>
          <w:sz w:val="24"/>
          <w:szCs w:val="24"/>
          <w:lang w:val="en-US" w:eastAsia="zh"/>
          <w:woUserID w:val="1"/>
        </w:rPr>
        <w:t>39</w:t>
      </w:r>
      <w:r>
        <w:rPr>
          <w:rFonts w:hint="eastAsia" w:asciiTheme="minorEastAsia" w:hAnsiTheme="minorEastAsia" w:eastAsiaTheme="minorEastAsia" w:cstheme="minorEastAsia"/>
          <w:b/>
          <w:bCs/>
          <w:sz w:val="24"/>
          <w:szCs w:val="24"/>
          <w:lang w:val="en-US" w:eastAsia="zh-CN"/>
        </w:rPr>
        <w:t>集</w:t>
      </w:r>
    </w:p>
    <w:p w14:paraId="7C904B0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
          <w:woUserID w:val="1"/>
        </w:rPr>
        <w:t>39</w:t>
      </w:r>
      <w:r>
        <w:rPr>
          <w:rFonts w:hint="eastAsia" w:asciiTheme="minorEastAsia" w:hAnsiTheme="minorEastAsia" w:eastAsiaTheme="minorEastAsia" w:cstheme="minorEastAsia"/>
          <w:b/>
          <w:bCs/>
          <w:sz w:val="24"/>
          <w:szCs w:val="24"/>
          <w:lang w:val="en-US" w:eastAsia="zh-CN"/>
        </w:rPr>
        <w:t>-1 王都中心广场 日 外</w:t>
      </w:r>
    </w:p>
    <w:p w14:paraId="458A6CB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人物：伊索尔德，维尔，国王，贵族们</w:t>
      </w:r>
    </w:p>
    <w:p w14:paraId="0641872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△伊索尔德看高台上的国王，转过头视线扫过全场惊恐的贵族。</w:t>
      </w:r>
    </w:p>
    <w:p w14:paraId="17D7FEC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(强装镇定大喊)：龙族领主！你疯了吗？！你竟然还被这个女人牵着鼻子走？！</w:t>
      </w:r>
    </w:p>
    <w:p w14:paraId="51DE765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△伊索尔德用尽全身力气向全场宣告。</w:t>
      </w:r>
    </w:p>
    <w:p w14:paraId="022F6EB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伊索尔德：是！我一开始接近维尔，就是为了利用他！我想要他的力量来为我母亲复仇！</w:t>
      </w:r>
    </w:p>
    <w:p w14:paraId="148CDAC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△此言一出，全场哗然。</w:t>
      </w:r>
    </w:p>
    <w:p w14:paraId="38913F9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国王：你们听见了吗，她亲口承认了！她就是个心机深重的女巫！</w:t>
      </w:r>
    </w:p>
    <w:p w14:paraId="4DD0B0D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△伊索尔德的泪水从她的眼眶滑落，眼神坦荡。她定定地看着维尔的竖瞳。</w:t>
      </w:r>
    </w:p>
    <w:p w14:paraId="53978F7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：他什么都知道！我直到现在才明白……他给我的爱是他心甘情愿给我的。</w:t>
      </w:r>
    </w:p>
    <w:p w14:paraId="288385C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△维尔看着伊索尔德，眼眸深情，他猛地上前一步，将伊索尔德护在自己宽阔的脊背之后。</w:t>
      </w:r>
    </w:p>
    <w:p w14:paraId="790B9D8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△维尔龙威爆发，暗红色的气浪瞬间席卷全场，声音响彻广场。</w:t>
      </w:r>
    </w:p>
    <w:p w14:paraId="712FFCF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维尔：她说得没错。没有人能牵着我走。我来是因为我愿意。</w:t>
      </w:r>
    </w:p>
    <w:p w14:paraId="3254E2F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△全场的声音戛然而止。国王错愕地瞪大了眼睛。</w:t>
      </w:r>
    </w:p>
    <w:p w14:paraId="0AC143D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(难以置信地大喊)：那为什么？！你是至高无上的龙族领主！为什么要让一个人类把你当傻子耍？！</w:t>
      </w:r>
    </w:p>
    <w:p w14:paraId="33D1182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△维尔缓缓转过头，凌厉如刀的目光冷冷地扫过国王，最后定格在全场所有人震惊的脸上。他周身的黑红色龙炎冲天而起。</w:t>
      </w:r>
    </w:p>
    <w:p w14:paraId="217CF72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：那又如何？那是我的选择！</w:t>
      </w:r>
    </w:p>
    <w:p w14:paraId="7E9406D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△天空中一道惊雷劈下，照亮了维尔宛如战神般的英姿。</w:t>
      </w:r>
    </w:p>
    <w:p w14:paraId="1A617CF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△伊索尔德呆呆地看着维尔那宽阔的背影，心脏剧烈地跳动着。</w:t>
      </w:r>
    </w:p>
    <w:p w14:paraId="2051E3B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(OS)：维尔……你这个彻头彻尾的傻瓜……</w:t>
      </w:r>
    </w:p>
    <w:p w14:paraId="05967087">
      <w:pPr>
        <w:rPr>
          <w:rFonts w:hint="eastAsia" w:asciiTheme="minorEastAsia" w:hAnsiTheme="minorEastAsia" w:eastAsiaTheme="minorEastAsia" w:cstheme="minorEastAsia"/>
          <w:b w:val="0"/>
          <w:bCs w:val="0"/>
          <w:sz w:val="24"/>
          <w:szCs w:val="24"/>
          <w:lang w:val="en-US" w:eastAsia="zh-CN"/>
        </w:rPr>
      </w:pPr>
    </w:p>
    <w:p w14:paraId="12E68BA1">
      <w:pPr>
        <w:rPr>
          <w:rFonts w:hint="eastAsia" w:asciiTheme="minorEastAsia" w:hAnsiTheme="minorEastAsia" w:eastAsiaTheme="minorEastAsia" w:cstheme="minorEastAsia"/>
          <w:b w:val="0"/>
          <w:bCs w:val="0"/>
          <w:sz w:val="24"/>
          <w:szCs w:val="24"/>
          <w:lang w:val="en-US" w:eastAsia="zh-CN"/>
        </w:rPr>
      </w:pPr>
    </w:p>
    <w:p w14:paraId="4544110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第4</w:t>
      </w:r>
      <w:r>
        <w:rPr>
          <w:rFonts w:hint="eastAsia" w:asciiTheme="minorEastAsia" w:hAnsiTheme="minorEastAsia" w:eastAsiaTheme="minorEastAsia" w:cstheme="minorEastAsia"/>
          <w:b/>
          <w:bCs/>
          <w:sz w:val="24"/>
          <w:szCs w:val="24"/>
          <w:lang w:val="en-US" w:eastAsia="zh"/>
          <w:woUserID w:val="1"/>
        </w:rPr>
        <w:t>0</w:t>
      </w:r>
      <w:r>
        <w:rPr>
          <w:rFonts w:hint="eastAsia" w:asciiTheme="minorEastAsia" w:hAnsiTheme="minorEastAsia" w:eastAsiaTheme="minorEastAsia" w:cstheme="minorEastAsia"/>
          <w:b/>
          <w:bCs/>
          <w:sz w:val="24"/>
          <w:szCs w:val="24"/>
          <w:lang w:val="en-US" w:eastAsia="zh-CN"/>
        </w:rPr>
        <w:t>集</w:t>
      </w:r>
    </w:p>
    <w:p w14:paraId="7BB3EC2B">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
          <w:woUserID w:val="1"/>
        </w:rPr>
        <w:t>0</w:t>
      </w:r>
      <w:r>
        <w:rPr>
          <w:rFonts w:hint="eastAsia" w:asciiTheme="minorEastAsia" w:hAnsiTheme="minorEastAsia" w:eastAsiaTheme="minorEastAsia" w:cstheme="minorEastAsia"/>
          <w:b/>
          <w:bCs/>
          <w:sz w:val="24"/>
          <w:szCs w:val="24"/>
          <w:lang w:val="en-US" w:eastAsia="zh-CN"/>
        </w:rPr>
        <w:t>-1 王都中心广场 日 内</w:t>
      </w:r>
    </w:p>
    <w:p w14:paraId="7A85CF9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人物：伊索尔德，维尔，母亲，国王，人类贵族</w:t>
      </w:r>
    </w:p>
    <w:p w14:paraId="4691D15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△伊索尔德上前一步，站在维尔身边，坚定地握住了他的手，两人十指交叉。</w:t>
      </w:r>
    </w:p>
    <w:p w14:paraId="068901A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△国王脸色阴沉，死死盯着他们，身后是贵族们的窃窃私语。</w:t>
      </w:r>
    </w:p>
    <w:p w14:paraId="76E6E5F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国王（愤怒）：够了！一个人类婊子和一头被诅咒的野兽。你们以为几句告白就能改变什么？</w:t>
      </w:r>
    </w:p>
    <w:p w14:paraId="253272E9">
      <w:pPr>
        <w:rPr>
          <w:rFonts w:hint="eastAsia" w:ascii="宋体" w:hAnsi="宋体" w:eastAsia="宋体" w:cs="宋体"/>
          <w:color w:val="44546A" w:themeColor="text2"/>
          <w:sz w:val="24"/>
          <w:u w:val="none"/>
          <w14:textFill>
            <w14:solidFill>
              <w14:schemeClr w14:val="tx2"/>
            </w14:solidFill>
          </w14:textFill>
        </w:rPr>
      </w:pPr>
      <w:r>
        <w:rPr>
          <w:rFonts w:hint="eastAsia" w:ascii="宋体" w:hAnsi="宋体" w:eastAsia="宋体" w:cs="宋体"/>
          <w:color w:val="44546A" w:themeColor="text2"/>
          <w:sz w:val="24"/>
          <w:u w:val="none"/>
          <w14:textFill>
            <w14:solidFill>
              <w14:schemeClr w14:val="tx2"/>
            </w14:solidFill>
          </w14:textFill>
        </w:rPr>
        <w:t>国王（指着</w:t>
      </w:r>
      <w:r>
        <w:rPr>
          <w:rFonts w:hint="eastAsia" w:ascii="宋体" w:hAnsi="宋体" w:eastAsia="宋体" w:cs="宋体"/>
          <w:color w:val="44546A" w:themeColor="text2"/>
          <w:sz w:val="24"/>
          <w:u w:val="none"/>
          <w:lang w:val="en-US" w:eastAsia="zh-CN"/>
          <w14:textFill>
            <w14:solidFill>
              <w14:schemeClr w14:val="tx2"/>
            </w14:solidFill>
          </w14:textFill>
        </w:rPr>
        <w:t>边上的</w:t>
      </w:r>
      <w:r>
        <w:rPr>
          <w:rFonts w:hint="eastAsia" w:ascii="宋体" w:hAnsi="宋体" w:eastAsia="宋体" w:cs="宋体"/>
          <w:color w:val="44546A" w:themeColor="text2"/>
          <w:sz w:val="24"/>
          <w:u w:val="none"/>
          <w14:textFill>
            <w14:solidFill>
              <w14:schemeClr w14:val="tx2"/>
            </w14:solidFill>
          </w14:textFill>
        </w:rPr>
        <w:t xml:space="preserve">冰棺，冷笑）：Her mother's life is still in my hands! </w:t>
      </w:r>
    </w:p>
    <w:p w14:paraId="3C228407">
      <w:pPr>
        <w:rPr>
          <w:rFonts w:hint="eastAsia" w:ascii="宋体" w:hAnsi="宋体" w:eastAsia="宋体" w:cs="宋体"/>
          <w:color w:val="44546A" w:themeColor="text2"/>
          <w:sz w:val="24"/>
          <w:u w:val="none"/>
          <w14:textFill>
            <w14:solidFill>
              <w14:schemeClr w14:val="tx2"/>
            </w14:solidFill>
          </w14:textFill>
        </w:rPr>
      </w:pPr>
      <w:r>
        <w:rPr>
          <w:rFonts w:hint="eastAsia" w:ascii="宋体" w:hAnsi="宋体" w:eastAsia="宋体" w:cs="宋体"/>
          <w:color w:val="44546A" w:themeColor="text2"/>
          <w:sz w:val="24"/>
          <w:u w:val="none"/>
          <w14:textFill>
            <w14:solidFill>
              <w14:schemeClr w14:val="tx2"/>
            </w14:solidFill>
          </w14:textFill>
        </w:rPr>
        <w:t>（她母亲的命还在我手里！）</w:t>
      </w:r>
    </w:p>
    <w:p w14:paraId="41C7496A">
      <w:pPr>
        <w:rPr>
          <w:rFonts w:hint="eastAsia" w:ascii="宋体" w:hAnsi="宋体" w:eastAsia="宋体" w:cs="宋体"/>
          <w:color w:val="44546A" w:themeColor="text2"/>
          <w:sz w:val="24"/>
          <w:u w:val="none"/>
          <w14:textFill>
            <w14:solidFill>
              <w14:schemeClr w14:val="tx2"/>
            </w14:solidFill>
          </w14:textFill>
        </w:rPr>
      </w:pPr>
      <w:r>
        <w:rPr>
          <w:rFonts w:hint="eastAsia" w:ascii="宋体" w:hAnsi="宋体" w:eastAsia="宋体" w:cs="宋体"/>
          <w:color w:val="44546A" w:themeColor="text2"/>
          <w:sz w:val="24"/>
          <w:u w:val="none"/>
          <w14:textFill>
            <w14:solidFill>
              <w14:schemeClr w14:val="tx2"/>
            </w14:solidFill>
          </w14:textFill>
        </w:rPr>
        <w:t>△维尔暗金色的竖瞳中闪过一丝轻蔑</w:t>
      </w:r>
      <w:r>
        <w:rPr>
          <w:rFonts w:hint="eastAsia" w:ascii="宋体" w:hAnsi="宋体" w:eastAsia="宋体" w:cs="宋体"/>
          <w:color w:val="44546A" w:themeColor="text2"/>
          <w:sz w:val="24"/>
          <w:u w:val="none"/>
          <w:lang w:eastAsia="zh-CN"/>
          <w14:textFill>
            <w14:solidFill>
              <w14:schemeClr w14:val="tx2"/>
            </w14:solidFill>
          </w14:textFill>
        </w:rPr>
        <w:t>，</w:t>
      </w:r>
      <w:r>
        <w:rPr>
          <w:rFonts w:hint="eastAsia" w:ascii="宋体" w:hAnsi="宋体" w:eastAsia="宋体" w:cs="宋体"/>
          <w:color w:val="44546A" w:themeColor="text2"/>
          <w:sz w:val="24"/>
          <w:u w:val="none"/>
          <w14:textFill>
            <w14:solidFill>
              <w14:schemeClr w14:val="tx2"/>
            </w14:solidFill>
          </w14:textFill>
        </w:rPr>
        <w:t xml:space="preserve">他不屑地冷笑一声。 </w:t>
      </w:r>
    </w:p>
    <w:p w14:paraId="2AFE496E">
      <w:pPr>
        <w:rPr>
          <w:rFonts w:hint="eastAsia" w:ascii="宋体" w:hAnsi="宋体" w:eastAsia="宋体" w:cs="宋体"/>
          <w:color w:val="44546A" w:themeColor="text2"/>
          <w:sz w:val="24"/>
          <w:u w:val="none"/>
          <w14:textFill>
            <w14:solidFill>
              <w14:schemeClr w14:val="tx2"/>
            </w14:solidFill>
          </w14:textFill>
        </w:rPr>
      </w:pPr>
      <w:r>
        <w:rPr>
          <w:rFonts w:hint="eastAsia" w:ascii="宋体" w:hAnsi="宋体" w:eastAsia="宋体" w:cs="宋体"/>
          <w:color w:val="44546A" w:themeColor="text2"/>
          <w:sz w:val="24"/>
          <w:u w:val="none"/>
          <w14:textFill>
            <w14:solidFill>
              <w14:schemeClr w14:val="tx2"/>
            </w14:solidFill>
          </w14:textFill>
        </w:rPr>
        <w:t>维尔：现在不是了。</w:t>
      </w:r>
    </w:p>
    <w:p w14:paraId="7CD6A5E9">
      <w:pPr>
        <w:rPr>
          <w:rFonts w:hint="eastAsia" w:ascii="宋体" w:hAnsi="宋体" w:eastAsia="宋体" w:cs="宋体"/>
          <w:color w:val="44546A" w:themeColor="text2"/>
          <w:sz w:val="24"/>
          <w:u w:val="none"/>
          <w14:textFill>
            <w14:solidFill>
              <w14:schemeClr w14:val="tx2"/>
            </w14:solidFill>
          </w14:textFill>
        </w:rPr>
      </w:pPr>
      <w:r>
        <w:rPr>
          <w:rFonts w:hint="eastAsia" w:ascii="宋体" w:hAnsi="宋体" w:eastAsia="宋体" w:cs="宋体"/>
          <w:color w:val="44546A" w:themeColor="text2"/>
          <w:sz w:val="24"/>
          <w:u w:val="none"/>
          <w14:textFill>
            <w14:solidFill>
              <w14:schemeClr w14:val="tx2"/>
            </w14:solidFill>
          </w14:textFill>
        </w:rPr>
        <w:t xml:space="preserve">△维尔抬起空着的另一只手，屈指一弹。 </w:t>
      </w:r>
    </w:p>
    <w:p w14:paraId="72949369">
      <w:pPr>
        <w:rPr>
          <w:rFonts w:hint="eastAsia" w:ascii="宋体" w:hAnsi="宋体" w:eastAsia="宋体" w:cs="宋体"/>
          <w:color w:val="44546A" w:themeColor="text2"/>
          <w:sz w:val="24"/>
          <w:u w:val="none"/>
          <w14:textFill>
            <w14:solidFill>
              <w14:schemeClr w14:val="tx2"/>
            </w14:solidFill>
          </w14:textFill>
        </w:rPr>
      </w:pPr>
      <w:r>
        <w:rPr>
          <w:rFonts w:hint="eastAsia" w:ascii="宋体" w:hAnsi="宋体" w:eastAsia="宋体" w:cs="宋体"/>
          <w:color w:val="44546A" w:themeColor="text2"/>
          <w:sz w:val="24"/>
          <w:u w:val="none"/>
          <w14:textFill>
            <w14:solidFill>
              <w14:schemeClr w14:val="tx2"/>
            </w14:solidFill>
          </w14:textFill>
        </w:rPr>
        <w:t>△轰——！龙火如黑色闪电般精准地击中冰棺</w:t>
      </w:r>
      <w:r>
        <w:rPr>
          <w:rFonts w:hint="eastAsia" w:ascii="宋体" w:hAnsi="宋体" w:eastAsia="宋体" w:cs="宋体"/>
          <w:color w:val="44546A" w:themeColor="text2"/>
          <w:sz w:val="24"/>
          <w:u w:val="none"/>
          <w:lang w:eastAsia="zh-CN"/>
          <w14:textFill>
            <w14:solidFill>
              <w14:schemeClr w14:val="tx2"/>
            </w14:solidFill>
          </w14:textFill>
        </w:rPr>
        <w:t>，</w:t>
      </w:r>
      <w:r>
        <w:rPr>
          <w:rFonts w:hint="eastAsia" w:ascii="宋体" w:hAnsi="宋体" w:eastAsia="宋体" w:cs="宋体"/>
          <w:color w:val="44546A" w:themeColor="text2"/>
          <w:sz w:val="24"/>
          <w:u w:val="none"/>
          <w14:textFill>
            <w14:solidFill>
              <w14:schemeClr w14:val="tx2"/>
            </w14:solidFill>
          </w14:textFill>
        </w:rPr>
        <w:t xml:space="preserve">瞬间烧断了那些紧勒着冰棺的猩红咒链！ </w:t>
      </w:r>
    </w:p>
    <w:p w14:paraId="48E26375">
      <w:pPr>
        <w:rPr>
          <w:rFonts w:hint="eastAsia" w:ascii="宋体" w:hAnsi="宋体" w:eastAsia="宋体" w:cs="宋体"/>
          <w:color w:val="44546A" w:themeColor="text2"/>
          <w:sz w:val="24"/>
          <w:u w:val="none"/>
          <w:lang w:eastAsia="zh-CN"/>
          <w14:textFill>
            <w14:solidFill>
              <w14:schemeClr w14:val="tx2"/>
            </w14:solidFill>
          </w14:textFill>
        </w:rPr>
      </w:pPr>
      <w:r>
        <w:rPr>
          <w:rFonts w:hint="eastAsia" w:ascii="宋体" w:hAnsi="宋体" w:eastAsia="宋体" w:cs="宋体"/>
          <w:color w:val="44546A" w:themeColor="text2"/>
          <w:sz w:val="24"/>
          <w:u w:val="none"/>
          <w14:textFill>
            <w14:solidFill>
              <w14:schemeClr w14:val="tx2"/>
            </w14:solidFill>
          </w14:textFill>
        </w:rPr>
        <w:t>△“咔嚓”巨响，冰棺炸裂，化作漫天冰晶</w:t>
      </w:r>
      <w:r>
        <w:rPr>
          <w:rFonts w:hint="eastAsia" w:ascii="宋体" w:hAnsi="宋体" w:eastAsia="宋体" w:cs="宋体"/>
          <w:color w:val="44546A" w:themeColor="text2"/>
          <w:sz w:val="24"/>
          <w:u w:val="none"/>
          <w:lang w:eastAsia="zh-CN"/>
          <w14:textFill>
            <w14:solidFill>
              <w14:schemeClr w14:val="tx2"/>
            </w14:solidFill>
          </w14:textFill>
        </w:rPr>
        <w:t>，</w:t>
      </w:r>
      <w:r>
        <w:rPr>
          <w:rFonts w:hint="eastAsia" w:ascii="宋体" w:hAnsi="宋体" w:eastAsia="宋体" w:cs="宋体"/>
          <w:color w:val="44546A" w:themeColor="text2"/>
          <w:sz w:val="24"/>
          <w:u w:val="none"/>
          <w14:textFill>
            <w14:solidFill>
              <w14:schemeClr w14:val="tx2"/>
            </w14:solidFill>
          </w14:textFill>
        </w:rPr>
        <w:t>失去束缚的母亲极度虚弱，身体直接向前软倒</w:t>
      </w:r>
      <w:r>
        <w:rPr>
          <w:rFonts w:hint="eastAsia" w:ascii="宋体" w:hAnsi="宋体" w:eastAsia="宋体" w:cs="宋体"/>
          <w:color w:val="44546A" w:themeColor="text2"/>
          <w:sz w:val="24"/>
          <w:u w:val="none"/>
          <w:lang w:eastAsia="zh-CN"/>
          <w14:textFill>
            <w14:solidFill>
              <w14:schemeClr w14:val="tx2"/>
            </w14:solidFill>
          </w14:textFill>
        </w:rPr>
        <w:t>。</w:t>
      </w:r>
    </w:p>
    <w:p w14:paraId="390D8595">
      <w:pPr>
        <w:rPr>
          <w:rFonts w:hint="eastAsia" w:asciiTheme="minorEastAsia" w:hAnsiTheme="minorEastAsia" w:eastAsiaTheme="minorEastAsia" w:cstheme="minorEastAsia"/>
          <w:b w:val="0"/>
          <w:bCs w:val="0"/>
          <w:sz w:val="24"/>
          <w:szCs w:val="24"/>
          <w:u w:val="none"/>
          <w:lang w:val="en-US" w:eastAsia="zh-CN"/>
        </w:rPr>
      </w:pPr>
      <w:r>
        <w:rPr>
          <w:rFonts w:hint="eastAsia" w:ascii="宋体" w:hAnsi="宋体" w:eastAsia="宋体" w:cs="宋体"/>
          <w:color w:val="44546A" w:themeColor="text2"/>
          <w:sz w:val="24"/>
          <w:u w:val="none"/>
          <w14:textFill>
            <w14:solidFill>
              <w14:schemeClr w14:val="tx2"/>
            </w14:solidFill>
          </w14:textFill>
        </w:rPr>
        <w:t>伊索尔德（惊呼）：妈妈！</w:t>
      </w:r>
    </w:p>
    <w:p w14:paraId="74535FD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△伊索尔德扑过去紧紧抱住母亲。母亲颤抖着抬起手，温柔地抚摸着伊索尔德的长发。</w:t>
      </w:r>
    </w:p>
    <w:p w14:paraId="1FAE8D1B">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母亲（温柔）：对不起，伊索尔德。都怪我隐瞒了这么久。</w:t>
      </w:r>
    </w:p>
    <w:p w14:paraId="30ED676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△母亲抬起头，看向全场，声音虚弱，却清晰地回荡在圣坛中。</w:t>
      </w:r>
    </w:p>
    <w:p w14:paraId="72E1A9FE">
      <w:pPr>
        <w:rPr>
          <w:rFonts w:hint="eastAsia" w:asciiTheme="minorEastAsia" w:hAnsiTheme="minorEastAsia" w:eastAsiaTheme="minorEastAsia" w:cstheme="minorEastAsia"/>
          <w:b w:val="0"/>
          <w:bCs w:val="0"/>
          <w:sz w:val="24"/>
          <w:szCs w:val="24"/>
          <w:lang w:val="en-US" w:eastAsia="zh-CN"/>
          <w:woUserID w:val="1"/>
        </w:rPr>
      </w:pPr>
      <w:r>
        <w:rPr>
          <w:rFonts w:hint="eastAsia" w:asciiTheme="minorEastAsia" w:hAnsiTheme="minorEastAsia" w:eastAsiaTheme="minorEastAsia" w:cstheme="minorEastAsia"/>
          <w:b w:val="0"/>
          <w:bCs w:val="0"/>
          <w:sz w:val="24"/>
          <w:szCs w:val="24"/>
          <w:lang w:val="en-US" w:eastAsia="zh-CN"/>
        </w:rPr>
        <w:t>母亲（虚弱）：</w:t>
      </w:r>
      <w:r>
        <w:rPr>
          <w:rFonts w:ascii="宋体" w:hAnsi="宋体" w:eastAsia="宋体" w:cs="宋体"/>
          <w:sz w:val="24"/>
          <w:szCs w:val="24"/>
          <w:woUserID w:val="1"/>
        </w:rPr>
        <w:t>我才是王国的正统继承人，我的女儿才是真正的女王！现任国王不过是个入赘的窃贼！</w:t>
      </w:r>
    </w:p>
    <w:p w14:paraId="5E8CFEE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△镜头扫视全场哗然，人类贵族震惊地后退。龙族长老们面面相觑。</w:t>
      </w:r>
    </w:p>
    <w:p w14:paraId="5F77701A">
      <w:pPr>
        <w:rPr>
          <w:rFonts w:hint="eastAsia" w:asciiTheme="minorEastAsia" w:hAnsiTheme="minorEastAsia" w:eastAsiaTheme="minorEastAsia" w:cstheme="minorEastAsia"/>
          <w:b w:val="0"/>
          <w:bCs w:val="0"/>
          <w:sz w:val="24"/>
          <w:szCs w:val="24"/>
          <w:lang w:val="en-US" w:eastAsia="zh"/>
          <w:woUserID w:val="1"/>
        </w:rPr>
      </w:pPr>
      <w:r>
        <w:rPr>
          <w:rFonts w:hint="eastAsia" w:asciiTheme="minorEastAsia" w:hAnsiTheme="minorEastAsia" w:eastAsiaTheme="minorEastAsia" w:cstheme="minorEastAsia"/>
          <w:b w:val="0"/>
          <w:bCs w:val="0"/>
          <w:sz w:val="24"/>
          <w:szCs w:val="24"/>
          <w:lang w:val="en-US" w:eastAsia="zh-CN"/>
        </w:rPr>
        <w:t>母亲VO （坚定）：</w:t>
      </w:r>
      <w:r>
        <w:rPr>
          <w:rFonts w:ascii="宋体" w:hAnsi="宋体" w:eastAsia="宋体" w:cs="宋体"/>
          <w:sz w:val="24"/>
          <w:szCs w:val="24"/>
          <w:woUserID w:val="1"/>
        </w:rPr>
        <w:t>他为了篡夺王位，竟然残害我和我的女儿！他简直罪该万死！</w:t>
      </w:r>
    </w:p>
    <w:p w14:paraId="6D54729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国王（大喊）：闭嘴！</w:t>
      </w:r>
    </w:p>
    <w:p w14:paraId="023B5F4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△国王脸色面容瞬间扭曲，猛地抬手试图催动</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，维尔随手挥出的一道龙炎打在他的手腕上，他狼狈地跌坐在王座台阶上。</w:t>
      </w:r>
    </w:p>
    <w:p w14:paraId="37BE76B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△母亲目光复杂而温柔地看向走近的维尔。她拉起伊索尔德的手，轻轻放进维尔宽大的掌心。</w:t>
      </w:r>
    </w:p>
    <w:p w14:paraId="083FE78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母亲：如果你爱她，就别为她而死。</w:t>
      </w:r>
    </w:p>
    <w:p w14:paraId="6BFADAC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△维尔浑身一震。他低头看着紧握在一起的手。</w:t>
      </w:r>
    </w:p>
    <w:p w14:paraId="3D34EF6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母亲（看着伊索尔德）：伊索尔德，我勇敢的女孩，别让自己活在悔恨中。和他一起活下去。</w:t>
      </w:r>
    </w:p>
    <w:p w14:paraId="71EAC43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△维尔深吸一口气，反手将伊索尔德和母亲死死护在身后。他缓缓抬起头，竖瞳中燃起杀意。</w:t>
      </w:r>
    </w:p>
    <w:p w14:paraId="0A82405E">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△狂暴的黑色气浪以维尔为中心席卷开来，强大的龙族威压瞬间笼罩整个广场。广场上尖叫连连。</w:t>
      </w:r>
    </w:p>
    <w:p w14:paraId="6F5013D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维尔：这场闹剧到此为止。</w:t>
      </w:r>
    </w:p>
    <w:p w14:paraId="088256ED">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△维尔抬起被黑炎包裹的手臂，龙火凝聚。</w:t>
      </w:r>
    </w:p>
    <w:p w14:paraId="2A6B03B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△国王突然嘴角勾起一抹冷笑。</w:t>
      </w:r>
    </w:p>
    <w:p w14:paraId="151113D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国王：真是太感人了，可惜！</w:t>
      </w:r>
    </w:p>
    <w:p w14:paraId="5DB9696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△国王猛地将手中的权杖狠狠刺入地面。剧烈的地震，权杖上的符文亮起刺眼的血光。</w:t>
      </w:r>
    </w:p>
    <w:p w14:paraId="64B560C3">
      <w:pPr>
        <w:rPr>
          <w:rFonts w:hint="eastAsia" w:asciiTheme="minorEastAsia" w:hAnsiTheme="minorEastAsia" w:eastAsiaTheme="minorEastAsia" w:cstheme="minorEastAsia"/>
          <w:b w:val="0"/>
          <w:bCs w:val="0"/>
          <w:sz w:val="24"/>
          <w:szCs w:val="24"/>
          <w:lang w:val="en-US" w:eastAsia="zh-CN"/>
        </w:rPr>
      </w:pPr>
    </w:p>
    <w:p w14:paraId="67743E73">
      <w:pPr>
        <w:rPr>
          <w:rFonts w:hint="eastAsia" w:asciiTheme="minorEastAsia" w:hAnsiTheme="minorEastAsia" w:eastAsiaTheme="minorEastAsia" w:cstheme="minorEastAsia"/>
          <w:b w:val="0"/>
          <w:bCs w:val="0"/>
          <w:sz w:val="24"/>
          <w:szCs w:val="24"/>
          <w:lang w:val="en-US" w:eastAsia="zh-CN"/>
        </w:rPr>
      </w:pPr>
    </w:p>
    <w:p w14:paraId="0917D007">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第4</w:t>
      </w:r>
      <w:r>
        <w:rPr>
          <w:rFonts w:hint="eastAsia" w:asciiTheme="minorEastAsia" w:hAnsiTheme="minorEastAsia" w:eastAsiaTheme="minorEastAsia" w:cstheme="minorEastAsia"/>
          <w:b/>
          <w:bCs/>
          <w:sz w:val="24"/>
          <w:szCs w:val="24"/>
          <w:lang w:val="en-US" w:eastAsia="zh"/>
          <w:woUserID w:val="1"/>
        </w:rPr>
        <w:t>1</w:t>
      </w:r>
      <w:r>
        <w:rPr>
          <w:rFonts w:hint="eastAsia" w:asciiTheme="minorEastAsia" w:hAnsiTheme="minorEastAsia" w:eastAsiaTheme="minorEastAsia" w:cstheme="minorEastAsia"/>
          <w:b/>
          <w:bCs/>
          <w:sz w:val="24"/>
          <w:szCs w:val="24"/>
          <w:lang w:val="en-US" w:eastAsia="zh-CN"/>
        </w:rPr>
        <w:t>集</w:t>
      </w:r>
    </w:p>
    <w:p w14:paraId="4BABF7B8">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
          <w:woUserID w:val="1"/>
        </w:rPr>
        <w:t>1</w:t>
      </w:r>
      <w:r>
        <w:rPr>
          <w:rFonts w:hint="eastAsia" w:asciiTheme="minorEastAsia" w:hAnsiTheme="minorEastAsia" w:eastAsiaTheme="minorEastAsia" w:cstheme="minorEastAsia"/>
          <w:b/>
          <w:bCs/>
          <w:sz w:val="24"/>
          <w:szCs w:val="24"/>
          <w:lang w:val="en-US" w:eastAsia="zh-CN"/>
        </w:rPr>
        <w:t>-1 王都中心广场 日 内</w:t>
      </w:r>
    </w:p>
    <w:p w14:paraId="1D01D6C8">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人物：伊索尔德，维尔，母亲，国王，人类贵族</w:t>
      </w:r>
    </w:p>
    <w:p w14:paraId="5FC2ACA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△维尔发出一声痛苦的低吼。他高大的身躯猛地一颤，重重地单膝跪倒在地，捂住自己的心口。咒纹疯狂爬满他的脖颈和侧脸。</w:t>
      </w:r>
    </w:p>
    <w:p w14:paraId="58DDFF4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△国王先是愣了一下，随后爆发出刺耳的嘲笑声。</w:t>
      </w:r>
    </w:p>
    <w:p w14:paraId="12F84B4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国王：哈哈哈！我还在想她怎么还活着！你竟然把她的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绑在了自己身上！</w:t>
      </w:r>
    </w:p>
    <w:p w14:paraId="5081EAC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国王（轻蔑）：真是个可悲的蠢货！）</w:t>
      </w:r>
    </w:p>
    <w:p w14:paraId="5BA2FAC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△维尔控制不住地颤抖，暗金色的竖瞳在痛苦中剧烈震颤。</w:t>
      </w:r>
    </w:p>
    <w:p w14:paraId="7E53C64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△伊索尔德惊恐地扑过去抱住维尔。</w:t>
      </w:r>
    </w:p>
    <w:p w14:paraId="38D5D5FE">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w:t>
      </w:r>
    </w:p>
    <w:p w14:paraId="056B55C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△母亲看着痛不欲生的维尔，又看向哭着去拉维尔的伊索尔德，眼底决绝。</w:t>
      </w:r>
    </w:p>
    <w:p w14:paraId="7B70E67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母亲：你休想再控制他们的命运……</w:t>
      </w:r>
    </w:p>
    <w:p w14:paraId="6759C8B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△母亲猛地抬起手，狠狠拍向自己的心口。</w:t>
      </w:r>
    </w:p>
    <w:p w14:paraId="4ECD88A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△母亲心口处的</w:t>
      </w:r>
      <w:r>
        <w:rPr>
          <w:rFonts w:hint="eastAsia" w:asciiTheme="minorEastAsia" w:hAnsiTheme="minorEastAsia" w:eastAsiaTheme="minorEastAsia" w:cstheme="minorEastAsia"/>
          <w:b w:val="0"/>
          <w:bCs w:val="0"/>
          <w:sz w:val="24"/>
          <w:szCs w:val="24"/>
          <w:lang w:val="en-US" w:eastAsia="zh"/>
        </w:rPr>
        <w:t>毒</w:t>
      </w:r>
      <w:r>
        <w:rPr>
          <w:rFonts w:hint="eastAsia" w:asciiTheme="minorEastAsia" w:hAnsiTheme="minorEastAsia" w:eastAsiaTheme="minorEastAsia" w:cstheme="minorEastAsia"/>
          <w:b w:val="0"/>
          <w:bCs w:val="0"/>
          <w:sz w:val="24"/>
          <w:szCs w:val="24"/>
          <w:lang w:val="en-US" w:eastAsia="zh-CN"/>
        </w:rPr>
        <w:t>核心崩碎，一股冰蓝色血脉能量夹杂着猩红咒光，如同海啸般向四周疯狂席卷炸裂。</w:t>
      </w:r>
    </w:p>
    <w:p w14:paraId="58B08E1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伊索尔德（惊恐地转过头看向母亲）：母亲！你要做什么？！</w:t>
      </w:r>
    </w:p>
    <w:p w14:paraId="4FEDD12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△国王被刺眼的光芒逼得连连后退，惊恐万分。</w:t>
      </w:r>
    </w:p>
    <w:p w14:paraId="61EC673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国王：你这个疯女人！啊！</w:t>
      </w:r>
    </w:p>
    <w:p w14:paraId="34E6E1D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△狂暴的气浪瞬间将高台上的国王重重击飞，周围的贵族被掀翻倒地，狼狈不堪。</w:t>
      </w:r>
    </w:p>
    <w:p w14:paraId="6539B0E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△母亲的被一层温柔的冰蓝色光芒紧紧包裹着，缓缓消散。</w:t>
      </w:r>
    </w:p>
    <w:p w14:paraId="5BABEB7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伊索尔德（撕心裂肺地尖叫）：不！！！</w:t>
      </w:r>
    </w:p>
    <w:p w14:paraId="60E59DB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△维尔身上狂暴的咒纹终于停止了蔓延。他眼底的疯狂猛地褪去，高大的身躯猛地一晃，直直地向前栽倒。</w:t>
      </w:r>
    </w:p>
    <w:p w14:paraId="5ACC090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△伊索尔德浑身颤抖，眼泪砸在维尔布满冷汗与龙鳞的脸颊上。</w:t>
      </w:r>
    </w:p>
    <w:p w14:paraId="089082D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伊索尔德（死死抱住他，泣不成声）：我在这里……维尔，我在这里……</w:t>
      </w:r>
    </w:p>
    <w:p w14:paraId="2E78E213">
      <w:pPr>
        <w:rPr>
          <w:rFonts w:hint="eastAsia" w:asciiTheme="minorEastAsia" w:hAnsiTheme="minorEastAsia" w:eastAsiaTheme="minorEastAsia" w:cstheme="minorEastAsia"/>
          <w:b w:val="0"/>
          <w:bCs w:val="0"/>
          <w:sz w:val="24"/>
          <w:szCs w:val="24"/>
          <w:lang w:val="en-US" w:eastAsia="zh-CN"/>
        </w:rPr>
      </w:pPr>
    </w:p>
    <w:p w14:paraId="410CF329">
      <w:pPr>
        <w:rPr>
          <w:rFonts w:hint="eastAsia" w:asciiTheme="minorEastAsia" w:hAnsiTheme="minorEastAsia" w:eastAsiaTheme="minorEastAsia" w:cstheme="minorEastAsia"/>
          <w:b w:val="0"/>
          <w:bCs w:val="0"/>
          <w:sz w:val="24"/>
          <w:szCs w:val="24"/>
          <w:lang w:val="en-US" w:eastAsia="zh-CN"/>
        </w:rPr>
      </w:pPr>
    </w:p>
    <w:p w14:paraId="185A77C8">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第4</w:t>
      </w:r>
      <w:r>
        <w:rPr>
          <w:rFonts w:hint="eastAsia" w:asciiTheme="minorEastAsia" w:hAnsiTheme="minorEastAsia" w:eastAsiaTheme="minorEastAsia" w:cstheme="minorEastAsia"/>
          <w:b/>
          <w:bCs/>
          <w:sz w:val="24"/>
          <w:szCs w:val="24"/>
          <w:lang w:val="en-US" w:eastAsia="zh"/>
          <w:woUserID w:val="1"/>
        </w:rPr>
        <w:t>2</w:t>
      </w:r>
      <w:r>
        <w:rPr>
          <w:rFonts w:hint="eastAsia" w:asciiTheme="minorEastAsia" w:hAnsiTheme="minorEastAsia" w:eastAsiaTheme="minorEastAsia" w:cstheme="minorEastAsia"/>
          <w:b/>
          <w:bCs/>
          <w:sz w:val="24"/>
          <w:szCs w:val="24"/>
          <w:lang w:val="en-US" w:eastAsia="zh-CN"/>
        </w:rPr>
        <w:t>集</w:t>
      </w:r>
    </w:p>
    <w:p w14:paraId="30A92BF7">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
          <w:woUserID w:val="1"/>
        </w:rPr>
        <w:t>2</w:t>
      </w:r>
      <w:r>
        <w:rPr>
          <w:rFonts w:hint="eastAsia" w:asciiTheme="minorEastAsia" w:hAnsiTheme="minorEastAsia" w:eastAsiaTheme="minorEastAsia" w:cstheme="minorEastAsia"/>
          <w:b/>
          <w:bCs/>
          <w:sz w:val="24"/>
          <w:szCs w:val="24"/>
          <w:lang w:val="en-US" w:eastAsia="zh-CN"/>
        </w:rPr>
        <w:t>-1 龙族疗伤水池 夜 内</w:t>
      </w:r>
    </w:p>
    <w:p w14:paraId="78ECE7E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5F9CBF5C">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△维尔大半个身子浸在水里，</w:t>
      </w:r>
      <w:r>
        <w:rPr>
          <w:rFonts w:ascii="宋体" w:hAnsi="宋体" w:eastAsia="宋体" w:cs="宋体"/>
          <w:sz w:val="24"/>
          <w:szCs w:val="24"/>
        </w:rPr>
        <w:t>氤氲的白雾</w:t>
      </w:r>
      <w:r>
        <w:rPr>
          <w:rFonts w:hint="eastAsia" w:ascii="宋体" w:hAnsi="宋体" w:eastAsia="宋体" w:cs="宋体"/>
          <w:sz w:val="24"/>
          <w:szCs w:val="24"/>
          <w:lang w:val="en-US" w:eastAsia="zh-CN"/>
        </w:rPr>
        <w:t>中，</w:t>
      </w:r>
      <w:r>
        <w:rPr>
          <w:rFonts w:hint="eastAsia" w:asciiTheme="minorEastAsia" w:hAnsiTheme="minorEastAsia" w:eastAsiaTheme="minorEastAsia" w:cstheme="minorEastAsia"/>
          <w:b w:val="0"/>
          <w:bCs w:val="0"/>
          <w:sz w:val="24"/>
          <w:szCs w:val="24"/>
          <w:lang w:val="en-US" w:eastAsia="zh-CN"/>
        </w:rPr>
        <w:t>狰狞的咒印和紧绷的背部肌肉若隐若现，龙鳞已经攀爬至下颌。</w:t>
      </w:r>
    </w:p>
    <w:p w14:paraId="6F431CF9">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△维尔的双手死死抠着池边的黑石，</w:t>
      </w:r>
      <w:r>
        <w:rPr>
          <w:rFonts w:ascii="宋体" w:hAnsi="宋体" w:eastAsia="宋体" w:cs="宋体"/>
          <w:sz w:val="24"/>
          <w:szCs w:val="24"/>
        </w:rPr>
        <w:t>小臂上青筋暴突，汗水与池水顺着他紧绷的腹肌沟壑滑落，</w:t>
      </w:r>
      <w:r>
        <w:rPr>
          <w:rFonts w:hint="eastAsia" w:asciiTheme="minorEastAsia" w:hAnsiTheme="minorEastAsia" w:eastAsiaTheme="minorEastAsia" w:cstheme="minorEastAsia"/>
          <w:b w:val="0"/>
          <w:bCs w:val="0"/>
          <w:sz w:val="24"/>
          <w:szCs w:val="24"/>
          <w:lang w:val="en-US" w:eastAsia="zh-CN"/>
        </w:rPr>
        <w:t>喉咙里溢出低沉粗重的喘息。</w:t>
      </w:r>
    </w:p>
    <w:p w14:paraId="6954397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△忽然帐帘被掀开。伊索尔德赤着脚走进来，身上仅披着维尔的黑色外袍，神色担忧</w:t>
      </w:r>
      <w:r>
        <w:rPr>
          <w:rFonts w:hint="eastAsia" w:asciiTheme="minorEastAsia" w:hAnsiTheme="minorEastAsia" w:eastAsiaTheme="minorEastAsia" w:cstheme="minorEastAsia"/>
          <w:b w:val="0"/>
          <w:bCs w:val="0"/>
          <w:sz w:val="24"/>
          <w:szCs w:val="24"/>
          <w:lang w:val="en-US" w:eastAsia="zh"/>
          <w:woUserID w:val="1"/>
        </w:rPr>
        <w:t>。</w:t>
      </w:r>
    </w:p>
    <w:p w14:paraId="187533F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维尔（猛地抬头，竖瞳猩红）：别进来。</w:t>
      </w:r>
    </w:p>
    <w:p w14:paraId="595A15C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△伊索尔德没有停，她坚定地走向维尔，毫不犹豫地踏入滚烫的池水中。</w:t>
      </w:r>
    </w:p>
    <w:p w14:paraId="2BB2130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维尔（忍耐）：伊索尔德，我说了，出去！</w:t>
      </w:r>
    </w:p>
    <w:p w14:paraId="17CCAB5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△池水依次没过伊索尔德的小腿，膝盖，紧接是大腿，黑色的丝绸外袍完全湿透，半透明的贴在她身上，勾勒出妙曼的身体曲线。</w:t>
      </w:r>
    </w:p>
    <w:p w14:paraId="39D55F8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维尔（喉结剧烈滚动，声音沙哑）：</w:t>
      </w:r>
      <w:r>
        <w:rPr>
          <w:rFonts w:ascii="宋体" w:hAnsi="宋体" w:eastAsia="宋体" w:cs="宋体"/>
          <w:sz w:val="24"/>
          <w:szCs w:val="24"/>
        </w:rPr>
        <w:t>我</w:t>
      </w:r>
      <w:r>
        <w:rPr>
          <w:rFonts w:hint="eastAsia" w:ascii="宋体" w:hAnsi="宋体" w:eastAsia="宋体" w:cs="宋体"/>
          <w:sz w:val="24"/>
          <w:szCs w:val="24"/>
          <w:lang w:val="en-US" w:eastAsia="zh-CN"/>
        </w:rPr>
        <w:t>会</w:t>
      </w:r>
      <w:r>
        <w:rPr>
          <w:rFonts w:ascii="宋体" w:hAnsi="宋体" w:eastAsia="宋体" w:cs="宋体"/>
          <w:sz w:val="24"/>
          <w:szCs w:val="24"/>
        </w:rPr>
        <w:t>失去控制。</w:t>
      </w:r>
    </w:p>
    <w:p w14:paraId="076B2849">
      <w:pPr>
        <w:rPr>
          <w:rFonts w:hint="eastAsia" w:ascii="宋体" w:hAnsi="宋体" w:eastAsia="宋体" w:cs="宋体"/>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△伊索尔德走到他面前，随着细微的水声，她</w:t>
      </w:r>
      <w:r>
        <w:rPr>
          <w:rFonts w:ascii="宋体" w:hAnsi="宋体" w:eastAsia="宋体" w:cs="宋体"/>
          <w:sz w:val="24"/>
          <w:szCs w:val="24"/>
        </w:rPr>
        <w:t>微微前倾，水波荡漾间，两人湿透的身体几乎相贴。她</w:t>
      </w:r>
      <w:r>
        <w:rPr>
          <w:rFonts w:hint="eastAsia" w:ascii="宋体" w:hAnsi="宋体" w:eastAsia="宋体" w:cs="宋体"/>
          <w:sz w:val="24"/>
          <w:szCs w:val="24"/>
          <w:lang w:val="en-US" w:eastAsia="zh-CN"/>
        </w:rPr>
        <w:t>捧起维尔的脸，额头相抵。</w:t>
      </w:r>
    </w:p>
    <w:p w14:paraId="568B7DC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伊索尔德（轻声）：看着我.</w:t>
      </w:r>
    </w:p>
    <w:p w14:paraId="559A166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△维尔闭了闭眼，睁开眼后眷恋的看着她，眼神中充满了挣扎和痛苦。</w:t>
      </w:r>
    </w:p>
    <w:p w14:paraId="5DC1FCE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维尔（低落）：你根本不知道会发生什么。</w:t>
      </w:r>
    </w:p>
    <w:p w14:paraId="308D9A2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伊索尔德（坚定）：我知道。</w:t>
      </w:r>
    </w:p>
    <w:p w14:paraId="660ABCC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维尔（痛苦）：那你为什么还在这里？</w:t>
      </w:r>
    </w:p>
    <w:p w14:paraId="13B8CE4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△伊索尔德叹息一声，没有多说，直接用力吻住他。</w:t>
      </w:r>
    </w:p>
    <w:p w14:paraId="3D4027B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△“哗啦”随着一声水响，维尔忍不住扣住她的后颈，狂热而急切地掠夺对方的呼吸，另一只手臂揽住伊索尔德的细腰，将她从水中捞起，死死按在自己的胸前。</w:t>
      </w:r>
    </w:p>
    <w:p w14:paraId="1B918EBA">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△伊索尔德抚摸着维尔充满力量感的肌肉，两人的身体在水中严丝合缝的贴在一起，唇齿交缠间发出啧啧的暧昧水声，伴随着她不时发出的破碎呻吟。</w:t>
      </w:r>
    </w:p>
    <w:p w14:paraId="0D5AE98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伊索尔德OS：因为换成是你，你也会留下</w:t>
      </w:r>
    </w:p>
    <w:p w14:paraId="7B0074D9">
      <w:pPr>
        <w:rPr>
          <w:rFonts w:ascii="宋体" w:hAnsi="宋体" w:eastAsia="宋体" w:cs="宋体"/>
          <w:sz w:val="24"/>
          <w:szCs w:val="24"/>
        </w:rPr>
      </w:pPr>
      <w:r>
        <w:rPr>
          <w:rFonts w:hint="eastAsia" w:asciiTheme="minorEastAsia" w:hAnsiTheme="minorEastAsia" w:eastAsiaTheme="minorEastAsia" w:cstheme="minorEastAsia"/>
          <w:b w:val="0"/>
          <w:bCs w:val="0"/>
          <w:sz w:val="24"/>
          <w:szCs w:val="24"/>
          <w:lang w:val="en-US" w:eastAsia="zh-CN"/>
        </w:rPr>
        <w:t>△特写：</w:t>
      </w:r>
      <w:r>
        <w:rPr>
          <w:rFonts w:ascii="宋体" w:hAnsi="宋体" w:eastAsia="宋体" w:cs="宋体"/>
          <w:sz w:val="24"/>
          <w:szCs w:val="24"/>
        </w:rPr>
        <w:t>水面之下，伊索尔德的手紧紧抓着维尔坚硬的背肌。她掌心亮起温暖纯净的红金色光芒，与他</w:t>
      </w:r>
      <w:r>
        <w:rPr>
          <w:rFonts w:hint="eastAsia" w:ascii="宋体" w:hAnsi="宋体" w:eastAsia="宋体" w:cs="宋体"/>
          <w:sz w:val="24"/>
          <w:szCs w:val="24"/>
          <w:lang w:val="en-US" w:eastAsia="zh-CN"/>
        </w:rPr>
        <w:t>逸散的</w:t>
      </w:r>
      <w:r>
        <w:rPr>
          <w:rFonts w:ascii="宋体" w:hAnsi="宋体" w:eastAsia="宋体" w:cs="宋体"/>
          <w:sz w:val="24"/>
          <w:szCs w:val="24"/>
        </w:rPr>
        <w:t>黑红色龙息在水中剧烈交缠、融合，将整池水映照得波光粼粼。</w:t>
      </w:r>
    </w:p>
    <w:p w14:paraId="59AB3327">
      <w:pPr>
        <w:rPr>
          <w:rFonts w:hint="eastAsia" w:asciiTheme="minorEastAsia" w:hAnsiTheme="minorEastAsia" w:eastAsiaTheme="minorEastAsia" w:cstheme="minorEastAsia"/>
          <w:b w:val="0"/>
          <w:bCs w:val="0"/>
          <w:sz w:val="24"/>
          <w:szCs w:val="24"/>
          <w:lang w:val="en-US" w:eastAsia="zh-CN"/>
        </w:rPr>
      </w:pPr>
      <w:r>
        <w:rPr>
          <w:rFonts w:hint="eastAsia" w:ascii="宋体" w:hAnsi="宋体" w:eastAsia="宋体" w:cs="宋体"/>
          <w:sz w:val="24"/>
          <w:szCs w:val="24"/>
          <w:lang w:val="en-US" w:eastAsia="zh-CN"/>
        </w:rPr>
        <w:t>伊索尔德OS:我只是做了你会做的事情。</w:t>
      </w:r>
    </w:p>
    <w:p w14:paraId="5B69F44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△维尔身上的龙鳞一点点退去，猩红龙瞳恢复出一丝暗金色。，他用指尖轻碾伊索尔德的红唇，另一只手霸道的揽在她的腰间。</w:t>
      </w:r>
    </w:p>
    <w:p w14:paraId="4FC41CF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维尔（沙哑）：如果契约加深，你会成为第一个被我撕碎的人。</w:t>
      </w:r>
    </w:p>
    <w:p w14:paraId="1643CD5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△伊索尔德挑眉，用力咬了一口维尔的下唇，两人缱绻对视。</w:t>
      </w:r>
    </w:p>
    <w:p w14:paraId="251DD32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伊索尔德：我被你撕碎过很多次，还记得吗？</w:t>
      </w:r>
    </w:p>
    <w:p w14:paraId="2019492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伊索尔德os：我无法忍受你离我而去。</w:t>
      </w:r>
    </w:p>
    <w:p w14:paraId="5308B9E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△维尔将伊索尔德紧紧的揽在怀里，下巴搁在她的肩上，暗金色的眼里闪过一丝痛苦。</w:t>
      </w:r>
    </w:p>
    <w:p w14:paraId="1A14C99E">
      <w:pPr>
        <w:rPr>
          <w:rFonts w:hint="eastAsia" w:asciiTheme="minorEastAsia" w:hAnsiTheme="minorEastAsia" w:eastAsiaTheme="minorEastAsia" w:cstheme="minorEastAsia"/>
          <w:b w:val="0"/>
          <w:bCs w:val="0"/>
          <w:sz w:val="24"/>
          <w:szCs w:val="24"/>
          <w:lang w:val="en-US" w:eastAsia="zh-CN"/>
        </w:rPr>
      </w:pPr>
    </w:p>
    <w:p w14:paraId="362C4DE1">
      <w:pPr>
        <w:rPr>
          <w:rFonts w:hint="eastAsia" w:asciiTheme="minorEastAsia" w:hAnsiTheme="minorEastAsia" w:eastAsiaTheme="minorEastAsia" w:cstheme="minorEastAsia"/>
          <w:b w:val="0"/>
          <w:bCs w:val="0"/>
          <w:sz w:val="24"/>
          <w:szCs w:val="24"/>
          <w:lang w:val="en-US" w:eastAsia="zh-CN"/>
        </w:rPr>
      </w:pPr>
    </w:p>
    <w:p w14:paraId="0E77B366">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第4</w:t>
      </w:r>
      <w:r>
        <w:rPr>
          <w:rFonts w:hint="eastAsia" w:asciiTheme="minorEastAsia" w:hAnsiTheme="minorEastAsia" w:eastAsiaTheme="minorEastAsia" w:cstheme="minorEastAsia"/>
          <w:b/>
          <w:bCs/>
          <w:sz w:val="24"/>
          <w:szCs w:val="24"/>
          <w:lang w:val="en-US" w:eastAsia="zh"/>
          <w:woUserID w:val="1"/>
        </w:rPr>
        <w:t>3</w:t>
      </w:r>
      <w:r>
        <w:rPr>
          <w:rFonts w:hint="eastAsia" w:asciiTheme="minorEastAsia" w:hAnsiTheme="minorEastAsia" w:eastAsiaTheme="minorEastAsia" w:cstheme="minorEastAsia"/>
          <w:b/>
          <w:bCs/>
          <w:sz w:val="24"/>
          <w:szCs w:val="24"/>
          <w:lang w:val="en-US" w:eastAsia="zh-CN"/>
        </w:rPr>
        <w:t>集</w:t>
      </w:r>
    </w:p>
    <w:p w14:paraId="4CA5FAD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
          <w:woUserID w:val="1"/>
        </w:rPr>
        <w:t>3</w:t>
      </w:r>
      <w:r>
        <w:rPr>
          <w:rFonts w:hint="eastAsia" w:asciiTheme="minorEastAsia" w:hAnsiTheme="minorEastAsia" w:eastAsiaTheme="minorEastAsia" w:cstheme="minorEastAsia"/>
          <w:b/>
          <w:bCs/>
          <w:sz w:val="24"/>
          <w:szCs w:val="24"/>
          <w:lang w:val="en-US" w:eastAsia="zh-CN"/>
        </w:rPr>
        <w:t>-1 龙族营地 日 内</w:t>
      </w:r>
    </w:p>
    <w:p w14:paraId="4FA2DD6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人物：伊索尔德，维尔，将领</w:t>
      </w:r>
    </w:p>
    <w:p w14:paraId="68AD817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△主帐内，维尔坐在长桌前，脸色苍白。他只能勉强维持半龙人的形态。伊索尔德站在他身侧，手搭在他肩膀上。</w:t>
      </w:r>
    </w:p>
    <w:p w14:paraId="15FD47B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△两名龙族将领快步走入。</w:t>
      </w:r>
    </w:p>
    <w:p w14:paraId="13903CE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将领甲：领主大人，国王的谎言已经传开了。</w:t>
      </w:r>
    </w:p>
    <w:p w14:paraId="0037C02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维尔（冷冷抬眼）：说。</w:t>
      </w:r>
    </w:p>
    <w:p w14:paraId="2216DF4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△将领看了看边上的同伴，咬牙。</w:t>
      </w:r>
    </w:p>
    <w:p w14:paraId="3702EBE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将领：他说龙族无论如何都完了。您活着，黑日会让您变成他的傀儡。</w:t>
      </w:r>
    </w:p>
    <w:p w14:paraId="283BDBB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△另一名将领则急切地上前，甚至顾不得等级礼仪。</w:t>
      </w:r>
    </w:p>
    <w:p w14:paraId="352357F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将领乙（急切）：而如果您死了，龙族就会失去首领！您应该杀了......</w:t>
      </w:r>
    </w:p>
    <w:p w14:paraId="1E044B2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△将领甲拉住冲动的同伴，直视着维尔。</w:t>
      </w:r>
    </w:p>
    <w:p w14:paraId="437FB89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将领甲（沉稳）：已经有人开始动摇了。</w:t>
      </w:r>
    </w:p>
    <w:p w14:paraId="342BC50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△话音落下，维尔胸口的咒纹猛地一亮，他闷哼一声，手掌狠狠按住桌面。黑鳞瞬间爬上手背，桌面被他抓出几道裂痕。</w:t>
      </w:r>
    </w:p>
    <w:p w14:paraId="01CA3BD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w:t>
      </w:r>
    </w:p>
    <w:p w14:paraId="5E988B8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△维尔猛地抬手，制止她靠近，他强行压下痛苦，声音低沉。</w:t>
      </w:r>
    </w:p>
    <w:p w14:paraId="003D0CF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维尔：告诉他们，我还活着呢，背叛我的话就去死，出去。</w:t>
      </w:r>
    </w:p>
    <w:p w14:paraId="5C02869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△将领甲低头应下，随后将还要说些什么的将领乙拖走了。</w:t>
      </w:r>
    </w:p>
    <w:p w14:paraId="0377755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△维尔从桌下拿出一把龙骨匕首，放到桌上，推到伊索尔德面前。</w:t>
      </w:r>
    </w:p>
    <w:p w14:paraId="04C896A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△伊索尔德死死盯着匕首，脸色瞬间变了。</w:t>
      </w:r>
    </w:p>
    <w:p w14:paraId="58A6C6C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伊索尔德：不。</w:t>
      </w:r>
    </w:p>
    <w:p w14:paraId="00CF0C5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维尔：如果我失去自我，用它......</w:t>
      </w:r>
    </w:p>
    <w:p w14:paraId="010C90A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伊索尔德（声音发颤）：我说不！</w:t>
      </w:r>
    </w:p>
    <w:p w14:paraId="16E1E3A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△维尔抬眼看她，神色认真，眼神带着坚定。</w:t>
      </w:r>
    </w:p>
    <w:p w14:paraId="45C45EE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维尔：杀了我。</w:t>
      </w:r>
    </w:p>
    <w:p w14:paraId="5F9E851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△伊索尔德猛地挥手，将匕首扫落在地，匕首砸在地上，发出刺耳声响。</w:t>
      </w:r>
    </w:p>
    <w:p w14:paraId="4B43F73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伊索尔德（爆发）：你怎么能要求我做这种事？！</w:t>
      </w:r>
    </w:p>
    <w:p w14:paraId="6456C36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△维尔也站起身，黑鳞爬上脖颈，他的身体微微前倾，给伊索尔德带来强烈的压迫感，他一拳砸在桌上，桌面瞬间裂开。</w:t>
      </w:r>
    </w:p>
    <w:p w14:paraId="7B09C75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维尔（压抑怒吼）：每一秒，伊索尔德！每一次呼吸！他在我的脑子里，拉扯我的火焰、我的爪子、我的意志！</w:t>
      </w:r>
    </w:p>
    <w:p w14:paraId="1881C47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△伊索尔德眼泪涌出，甚至上前一步，死死盯着他。</w:t>
      </w:r>
    </w:p>
    <w:p w14:paraId="01EAB18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伊索尔德：你不能拿走我的心然后撕碎，你还记得我妈妈对你说了什么吗？</w:t>
      </w:r>
    </w:p>
    <w:p w14:paraId="72445BF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△维尔震惊地看着她，伊索尔德弯腰捡起龙骨匕首，反手将匕首狠狠插进桌面。</w:t>
      </w:r>
    </w:p>
    <w:p w14:paraId="7130B9A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伊索尔德（恶狠狠）：我们的结局不该是这样。我会找到解决办法的！不惜一切代价!</w:t>
      </w:r>
    </w:p>
    <w:p w14:paraId="1FAF4415">
      <w:pPr>
        <w:rPr>
          <w:rFonts w:hint="eastAsia" w:asciiTheme="minorEastAsia" w:hAnsiTheme="minorEastAsia" w:eastAsiaTheme="minorEastAsia" w:cstheme="minorEastAsia"/>
          <w:b w:val="0"/>
          <w:bCs w:val="0"/>
          <w:sz w:val="24"/>
          <w:szCs w:val="24"/>
          <w:lang w:val="en-US" w:eastAsia="zh-CN"/>
        </w:rPr>
      </w:pPr>
    </w:p>
    <w:p w14:paraId="7E81CF6F">
      <w:pPr>
        <w:rPr>
          <w:rFonts w:hint="eastAsia" w:asciiTheme="minorEastAsia" w:hAnsiTheme="minorEastAsia" w:eastAsiaTheme="minorEastAsia" w:cstheme="minorEastAsia"/>
          <w:b w:val="0"/>
          <w:bCs w:val="0"/>
          <w:sz w:val="24"/>
          <w:szCs w:val="24"/>
          <w:lang w:val="en-US" w:eastAsia="zh-CN"/>
        </w:rPr>
      </w:pPr>
    </w:p>
    <w:p w14:paraId="7C842D6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第4</w:t>
      </w:r>
      <w:r>
        <w:rPr>
          <w:rFonts w:hint="eastAsia" w:asciiTheme="minorEastAsia" w:hAnsiTheme="minorEastAsia" w:eastAsiaTheme="minorEastAsia" w:cstheme="minorEastAsia"/>
          <w:b/>
          <w:bCs/>
          <w:sz w:val="24"/>
          <w:szCs w:val="24"/>
          <w:lang w:val="en-US" w:eastAsia="zh"/>
          <w:woUserID w:val="1"/>
        </w:rPr>
        <w:t>4</w:t>
      </w:r>
      <w:r>
        <w:rPr>
          <w:rFonts w:hint="eastAsia" w:asciiTheme="minorEastAsia" w:hAnsiTheme="minorEastAsia" w:eastAsiaTheme="minorEastAsia" w:cstheme="minorEastAsia"/>
          <w:b/>
          <w:bCs/>
          <w:sz w:val="24"/>
          <w:szCs w:val="24"/>
          <w:lang w:val="en-US" w:eastAsia="zh-CN"/>
        </w:rPr>
        <w:t>集</w:t>
      </w:r>
    </w:p>
    <w:p w14:paraId="3D0DE1B1">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
          <w:woUserID w:val="1"/>
        </w:rPr>
        <w:t>4</w:t>
      </w:r>
      <w:r>
        <w:rPr>
          <w:rFonts w:hint="eastAsia" w:asciiTheme="minorEastAsia" w:hAnsiTheme="minorEastAsia" w:eastAsiaTheme="minorEastAsia" w:cstheme="minorEastAsia"/>
          <w:b/>
          <w:bCs/>
          <w:sz w:val="24"/>
          <w:szCs w:val="24"/>
          <w:lang w:val="en-US" w:eastAsia="zh-CN"/>
        </w:rPr>
        <w:t>-1 龙族营地 日 内</w:t>
      </w:r>
    </w:p>
    <w:p w14:paraId="5A3CFF2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人物：伊索尔德，维尔，长老，</w:t>
      </w:r>
    </w:p>
    <w:p w14:paraId="2C65492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△一名龙族长老拿着碎裂的血脉石冲进来，他停在两人面前，将仅有两指宽的红色晶石放在桌面上。</w:t>
      </w:r>
    </w:p>
    <w:p w14:paraId="314A3C0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长老（微微喘着气）：其实血脉石可以驱散黑日。</w:t>
      </w:r>
    </w:p>
    <w:p w14:paraId="31D7B45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△伊索尔德猛地抬头，连维尔也投来了诧异的目光。</w:t>
      </w:r>
    </w:p>
    <w:p w14:paraId="002F27F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长老：但诅咒太强，最快也要两天。而且领主会非常痛苦。</w:t>
      </w:r>
    </w:p>
    <w:p w14:paraId="292A937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△伊索尔德脸色一变，上前抓住长老的手臂用力摇晃。</w:t>
      </w:r>
    </w:p>
    <w:p w14:paraId="799A6D6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伊索尔德（急切）：什么意思？</w:t>
      </w:r>
    </w:p>
    <w:p w14:paraId="15FD8A5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△长老看着维尔，摇头。</w:t>
      </w:r>
    </w:p>
    <w:p w14:paraId="1ADADEC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长老（叹息）：他只能以人类形态活下去。虚弱，接近凡人。</w:t>
      </w:r>
    </w:p>
    <w:p w14:paraId="0B0FAED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△伊索尔德下意识看向维尔。维尔站在原地，神色平静。</w:t>
      </w:r>
    </w:p>
    <w:p w14:paraId="104C0D4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维尔（低笑一声）：人类的身体杀不死我。</w:t>
      </w:r>
    </w:p>
    <w:p w14:paraId="045CD76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△伊索尔德看着桌上的血脉石，略微有些迟疑。</w:t>
      </w:r>
    </w:p>
    <w:p w14:paraId="2159798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△【闪回】在上次测试时，血脉石结霜的样子，镜头快速切众人不可置信的反应。</w:t>
      </w:r>
    </w:p>
    <w:p w14:paraId="68DCE64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伊索尔德VO：如果我只是因为愧疚，或者只是出于害怕呢？如果我说爱......却依旧不够呢？</w:t>
      </w:r>
    </w:p>
    <w:p w14:paraId="2C893BF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△长老上前一步，紧张地看着伊索尔德，伸手轻轻点了点血脉石。</w:t>
      </w:r>
    </w:p>
    <w:p w14:paraId="0FBFF99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长老：你需要跟从你内心的真实想法。</w:t>
      </w:r>
    </w:p>
    <w:p w14:paraId="749942D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△维尔轻轻摇头，牵住伊索尔德的手，神色坚定。</w:t>
      </w:r>
    </w:p>
    <w:p w14:paraId="2A8EC9B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维尔（坚定）：不，我的王后不需要自证。</w:t>
      </w:r>
    </w:p>
    <w:p w14:paraId="5715BCF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△伊索尔德深吸一口气，反握住维尔的手，一把按在血脉石上！</w:t>
      </w:r>
    </w:p>
    <w:p w14:paraId="4A55418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伊索尔德（娇喝一声）：我可没说过我不愿意！</w:t>
      </w:r>
    </w:p>
    <w:p w14:paraId="65F4862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△【特写】：两人的手交叠在一起，血脉石瞬间有了反应，爆发出耀眼的的金红色光芒！</w:t>
      </w:r>
    </w:p>
    <w:p w14:paraId="4C76D9D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△伊索尔德目光温柔地看着维尔，纵然对方深陷危机，但是他依旧微微抬起下巴，眼神睥睨。</w:t>
      </w:r>
    </w:p>
    <w:p w14:paraId="1BD1B43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伊索尔德OS：我真的值得他放弃所有,成为一个孱弱的人类吗？也许......</w:t>
      </w:r>
    </w:p>
    <w:p w14:paraId="34F264A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△几息过后，血脉石维持着金红光芒，再无别的动静，长老脸色惨白，嘴唇抽动。</w:t>
      </w:r>
    </w:p>
    <w:p w14:paraId="1AFD2F3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长老（嗫喏）：还不够......她的心在犹豫。</w:t>
      </w:r>
    </w:p>
    <w:p w14:paraId="0CD5B18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△伊索尔德抬头，对上维尔哀痛的眼神，维尔立马将伊索尔德扯入自己的怀中，按着她的头不让她看到长老。</w:t>
      </w:r>
    </w:p>
    <w:p w14:paraId="35CFE46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维尔：没关系，我知道你只是暂时没想明白.</w:t>
      </w:r>
    </w:p>
    <w:p w14:paraId="0C13C13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△就在此时，远方传来一声巨响，冲天的黑色光芒拔地而起，直直地连向黑日！</w:t>
      </w:r>
    </w:p>
    <w:p w14:paraId="079CE0BA">
      <w:pPr>
        <w:rPr>
          <w:rFonts w:hint="eastAsia" w:asciiTheme="minorEastAsia" w:hAnsiTheme="minorEastAsia" w:eastAsiaTheme="minorEastAsia" w:cstheme="minorEastAsia"/>
          <w:b w:val="0"/>
          <w:bCs w:val="0"/>
          <w:sz w:val="24"/>
          <w:szCs w:val="24"/>
          <w:lang w:val="en-US" w:eastAsia="zh-CN"/>
        </w:rPr>
      </w:pPr>
    </w:p>
    <w:p w14:paraId="18A0D00E">
      <w:pPr>
        <w:rPr>
          <w:rFonts w:hint="eastAsia" w:asciiTheme="minorEastAsia" w:hAnsiTheme="minorEastAsia" w:eastAsiaTheme="minorEastAsia" w:cstheme="minorEastAsia"/>
          <w:b w:val="0"/>
          <w:bCs w:val="0"/>
          <w:sz w:val="24"/>
          <w:szCs w:val="24"/>
          <w:lang w:val="en-US" w:eastAsia="zh-CN"/>
        </w:rPr>
      </w:pPr>
    </w:p>
    <w:p w14:paraId="0B1D3427">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第4</w:t>
      </w:r>
      <w:r>
        <w:rPr>
          <w:rFonts w:hint="eastAsia" w:asciiTheme="minorEastAsia" w:hAnsiTheme="minorEastAsia" w:eastAsiaTheme="minorEastAsia" w:cstheme="minorEastAsia"/>
          <w:b/>
          <w:bCs/>
          <w:sz w:val="24"/>
          <w:szCs w:val="24"/>
          <w:lang w:val="en-US" w:eastAsia="zh"/>
          <w:woUserID w:val="1"/>
        </w:rPr>
        <w:t>5</w:t>
      </w:r>
      <w:r>
        <w:rPr>
          <w:rFonts w:hint="eastAsia" w:asciiTheme="minorEastAsia" w:hAnsiTheme="minorEastAsia" w:eastAsiaTheme="minorEastAsia" w:cstheme="minorEastAsia"/>
          <w:b/>
          <w:bCs/>
          <w:sz w:val="24"/>
          <w:szCs w:val="24"/>
          <w:lang w:val="en-US" w:eastAsia="zh-CN"/>
        </w:rPr>
        <w:t>集</w:t>
      </w:r>
    </w:p>
    <w:p w14:paraId="1AF1D4E1">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
          <w:woUserID w:val="1"/>
        </w:rPr>
        <w:t>5</w:t>
      </w:r>
      <w:r>
        <w:rPr>
          <w:rFonts w:hint="eastAsia" w:asciiTheme="minorEastAsia" w:hAnsiTheme="minorEastAsia" w:eastAsiaTheme="minorEastAsia" w:cstheme="minorEastAsia"/>
          <w:b/>
          <w:bCs/>
          <w:sz w:val="24"/>
          <w:szCs w:val="24"/>
          <w:lang w:val="en-US" w:eastAsia="zh-CN"/>
        </w:rPr>
        <w:t>-1 龙族营地 日 外</w:t>
      </w:r>
    </w:p>
    <w:p w14:paraId="73C2EFC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人物：伊索尔德，维尔，长老，国王</w:t>
      </w:r>
    </w:p>
    <w:p w14:paraId="1296521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△龙族营地被黑日阴影笼罩。破碎的营帐四散燃烧，龙火被压得几乎熄灭。</w:t>
      </w:r>
    </w:p>
    <w:p w14:paraId="3937773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△伊索尔德紧紧抓着维尔的衣袖，眼眶通红。</w:t>
      </w:r>
    </w:p>
    <w:p w14:paraId="0BDC54E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维尔，听我说。我只是在担心——</w:t>
      </w:r>
    </w:p>
    <w:p w14:paraId="1D35B47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△话音未落，天空中的黑日缓缓降低，带来无与伦比的压迫感，像一只巨大的眼睛缓缓转动，随后死死锁定维尔。</w:t>
      </w:r>
    </w:p>
    <w:p w14:paraId="6E827DD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国王VO：醒来吧，我的龙。为你的国王燃烧。</w:t>
      </w:r>
    </w:p>
    <w:p w14:paraId="272042B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△一道极为粗壮的黑光从王宫方向直直的射入天空中的黑日。</w:t>
      </w:r>
    </w:p>
    <w:p w14:paraId="7B922B2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△维尔胸口的黑红咒纹瞬间暴涨。他闷哼一声，黑鳞从脖颈迅速爬上半张脸，一只眼睛已经变为血红色。</w:t>
      </w:r>
    </w:p>
    <w:p w14:paraId="4B1B678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伊索尔德：千万别......</w:t>
      </w:r>
    </w:p>
    <w:p w14:paraId="474B6E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△长老举起血脉石残片，扔向伊索尔德。</w:t>
      </w:r>
    </w:p>
    <w:p w14:paraId="7C1C7A8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长老（焦急）：王后！就是现在！领主还有救！</w:t>
      </w:r>
    </w:p>
    <w:p w14:paraId="6B55F27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△伊索尔德不再犹豫。她冲上前，双手捧住维尔的脸，额头相抵，伊索尔德直勾勾地看着他充满痛苦的眼睛。</w:t>
      </w:r>
    </w:p>
    <w:p w14:paraId="74BD313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伊索尔德（坚定）我爱你。</w:t>
      </w:r>
    </w:p>
    <w:p w14:paraId="57F27A2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△维尔的双目震惊的睁大了。</w:t>
      </w:r>
    </w:p>
    <w:p w14:paraId="4FEB770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伊索尔德：我不知道从什么时候开始。我也不知道该怎么说。但我爱你，维尔。我爱你。</w:t>
      </w:r>
    </w:p>
    <w:p w14:paraId="1C35566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△血脉石残片轰然亮起，红金色光芒如锁链般缠上维尔的胸膛和龙化的部分，黑鳞在维尔身上不甘的挣扎着，却没能进一步蔓延。</w:t>
      </w:r>
    </w:p>
    <w:p w14:paraId="648F1C6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△维尔的仰头发出一声痛苦低吼，猩红龙瞳剧烈震动，暗金色一点点浮现，他的龙化正在被逐渐压制，气息却快速衰败下去。</w:t>
      </w:r>
    </w:p>
    <w:p w14:paraId="3439A09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伊索尔德（略带哭腔）：留在我身边。</w:t>
      </w:r>
    </w:p>
    <w:p w14:paraId="418FB0A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△维尔看着她，低下头捧着伊索尔德的脸，珍视的在她额头上轻轻一吻。</w:t>
      </w:r>
    </w:p>
    <w:p w14:paraId="191874C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维尔（温柔）：我承诺过，我会保护你。</w:t>
      </w:r>
    </w:p>
    <w:p w14:paraId="00042C5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△天上的黑日正在变得更为低垂，一道压缩到极致的黑芒射出，无声无息，所过之处的空间却像是被刀平整的划开，黑芒所指的目的地正是龙族营帐处！</w:t>
      </w:r>
    </w:p>
    <w:p w14:paraId="6FFAC81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△伊索尔德一愣，维尔抬手，强行按住胸口的血脉石光芒，红金光芒被他一点点压回残片中。</w:t>
      </w:r>
    </w:p>
    <w:p w14:paraId="3D65949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长老（惊恐）：领主大人！不要拒绝它！</w:t>
      </w:r>
    </w:p>
    <w:p w14:paraId="7DFDB75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伊索尔德：维尔，你在干什么？！</w:t>
      </w:r>
    </w:p>
    <w:p w14:paraId="2716017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△维尔猛地将伊索尔德推到将领身上，将领立刻抱住疯狂挣扎的伊索尔德后退。</w:t>
      </w:r>
    </w:p>
    <w:p w14:paraId="04EBF69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伊索尔德（绝望）：不！维尔！</w:t>
      </w:r>
    </w:p>
    <w:p w14:paraId="55F3CDB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△维尔的身体彻底龙化，他怒吼一声，巨大的灾厄黑龙在营地上方展开双翼，他正面迎上黑芒。</w:t>
      </w:r>
    </w:p>
    <w:p w14:paraId="05B2CD0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△黑芒狠狠轰在维尔身上，灾厄黑龙发出响彻天地的痛苦龙啸，却硬生生不退，直到所有的黑芒都被消解。</w:t>
      </w:r>
    </w:p>
    <w:p w14:paraId="764A4CB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△伊索尔德被冲击震得跪倒在地，眼泪决堤。</w:t>
      </w:r>
    </w:p>
    <w:p w14:paraId="199B53C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伊索尔德：你答应过不会丢下我！</w:t>
      </w:r>
    </w:p>
    <w:p w14:paraId="2C6FC04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△维尔回头看了她一眼，那双猩红龙瞳深处，还残留着一丝暗金色。</w:t>
      </w:r>
    </w:p>
    <w:p w14:paraId="45ED6CB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维尔（低沉龙音）：等我回来。</w:t>
      </w:r>
    </w:p>
    <w:p w14:paraId="167D8A3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△遮天蔽日的黑翼猛地一振，黑火从鳞片缝隙中疯狂涌出，灾厄黑龙冲破黑日阴影，朝王宫方向飞去。</w:t>
      </w:r>
    </w:p>
    <w:p w14:paraId="76F5E54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维尔VO:我会让他知道真正的王是什么样的。</w:t>
      </w:r>
    </w:p>
    <w:p w14:paraId="774586AB">
      <w:pPr>
        <w:rPr>
          <w:rFonts w:hint="eastAsia" w:asciiTheme="minorEastAsia" w:hAnsiTheme="minorEastAsia" w:eastAsiaTheme="minorEastAsia" w:cstheme="minorEastAsia"/>
          <w:b w:val="0"/>
          <w:bCs w:val="0"/>
          <w:sz w:val="24"/>
          <w:szCs w:val="24"/>
          <w:lang w:val="en-US" w:eastAsia="zh-CN"/>
        </w:rPr>
      </w:pPr>
    </w:p>
    <w:p w14:paraId="68D8D62C">
      <w:pPr>
        <w:rPr>
          <w:rFonts w:hint="eastAsia" w:asciiTheme="minorEastAsia" w:hAnsiTheme="minorEastAsia" w:eastAsiaTheme="minorEastAsia" w:cstheme="minorEastAsia"/>
          <w:b w:val="0"/>
          <w:bCs w:val="0"/>
          <w:sz w:val="24"/>
          <w:szCs w:val="24"/>
          <w:lang w:val="en-US" w:eastAsia="zh-CN"/>
        </w:rPr>
      </w:pPr>
    </w:p>
    <w:p w14:paraId="7037813F">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第4</w:t>
      </w:r>
      <w:r>
        <w:rPr>
          <w:rFonts w:hint="eastAsia" w:asciiTheme="minorEastAsia" w:hAnsiTheme="minorEastAsia" w:eastAsiaTheme="minorEastAsia" w:cstheme="minorEastAsia"/>
          <w:b/>
          <w:bCs/>
          <w:sz w:val="24"/>
          <w:szCs w:val="24"/>
          <w:lang w:val="en-US" w:eastAsia="zh"/>
          <w:woUserID w:val="1"/>
        </w:rPr>
        <w:t>6</w:t>
      </w:r>
      <w:r>
        <w:rPr>
          <w:rFonts w:hint="eastAsia" w:asciiTheme="minorEastAsia" w:hAnsiTheme="minorEastAsia" w:eastAsiaTheme="minorEastAsia" w:cstheme="minorEastAsia"/>
          <w:b/>
          <w:bCs/>
          <w:sz w:val="24"/>
          <w:szCs w:val="24"/>
          <w:lang w:val="en-US" w:eastAsia="zh-CN"/>
        </w:rPr>
        <w:t>集</w:t>
      </w:r>
    </w:p>
    <w:p w14:paraId="41A41BD3">
      <w:pP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
          <w:woUserID w:val="1"/>
        </w:rPr>
        <w:t>6</w:t>
      </w:r>
      <w:r>
        <w:rPr>
          <w:rFonts w:hint="eastAsia" w:asciiTheme="minorEastAsia" w:hAnsiTheme="minorEastAsia" w:eastAsiaTheme="minorEastAsia" w:cstheme="minorEastAsia"/>
          <w:b/>
          <w:bCs/>
          <w:sz w:val="24"/>
          <w:szCs w:val="24"/>
          <w:lang w:val="en-US" w:eastAsia="zh-CN"/>
        </w:rPr>
        <w:t>-1 伊索尔德的营帐/龙族营地 日 外/内</w:t>
      </w:r>
    </w:p>
    <w:p w14:paraId="217BC0F1">
      <w:pPr>
        <w:rPr>
          <w:rFonts w:hint="eastAsia" w:asciiTheme="minorEastAsia" w:hAnsiTheme="minorEastAsia" w:eastAsiaTheme="minorEastAsia" w:cstheme="minorEastAsia"/>
          <w:b/>
          <w:bCs/>
          <w:sz w:val="24"/>
          <w:szCs w:val="24"/>
          <w:lang w:val="en-US" w:eastAsia="zh"/>
          <w:woUserID w:val="1"/>
        </w:rPr>
      </w:pPr>
      <w:r>
        <w:rPr>
          <w:rFonts w:hint="eastAsia" w:asciiTheme="minorEastAsia" w:hAnsiTheme="minorEastAsia" w:eastAsiaTheme="minorEastAsia" w:cstheme="minorEastAsia"/>
          <w:b/>
          <w:bCs/>
          <w:sz w:val="24"/>
          <w:szCs w:val="24"/>
          <w:lang w:val="en-US" w:eastAsia="zh-CN"/>
        </w:rPr>
        <w:t>人物：伊索尔德，</w:t>
      </w:r>
      <w:r>
        <w:rPr>
          <w:rFonts w:hint="eastAsia" w:asciiTheme="minorEastAsia" w:hAnsiTheme="minorEastAsia" w:eastAsiaTheme="minorEastAsia" w:cstheme="minorEastAsia"/>
          <w:b w:val="0"/>
          <w:bCs w:val="0"/>
          <w:sz w:val="24"/>
          <w:szCs w:val="24"/>
          <w:lang w:val="en-US" w:eastAsia="zh-CN"/>
          <w:woUserID w:val="1"/>
        </w:rPr>
        <w:t>将领</w:t>
      </w:r>
    </w:p>
    <w:p w14:paraId="20DF653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△伊索尔德挣扎开将领的束缚，猛地抓起桌上的血脉石残片，不顾一切地冲出营帐。</w:t>
      </w:r>
    </w:p>
    <w:p w14:paraId="3E97416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△刚冲出去，</w:t>
      </w:r>
      <w:r>
        <w:rPr>
          <w:rFonts w:hint="eastAsia" w:asciiTheme="minorEastAsia" w:hAnsiTheme="minorEastAsia" w:eastAsiaTheme="minorEastAsia" w:cstheme="minorEastAsia"/>
          <w:b w:val="0"/>
          <w:bCs w:val="0"/>
          <w:sz w:val="24"/>
          <w:szCs w:val="24"/>
          <w:lang w:val="en-US" w:eastAsia="zh-CN"/>
          <w:woUserID w:val="1"/>
        </w:rPr>
        <w:t>将领</w:t>
      </w:r>
      <w:r>
        <w:rPr>
          <w:rFonts w:hint="eastAsia" w:asciiTheme="minorEastAsia" w:hAnsiTheme="minorEastAsia" w:eastAsiaTheme="minorEastAsia" w:cstheme="minorEastAsia"/>
          <w:b w:val="0"/>
          <w:bCs w:val="0"/>
          <w:sz w:val="24"/>
          <w:szCs w:val="24"/>
          <w:lang w:val="en-US" w:eastAsia="zh-CN"/>
        </w:rPr>
        <w:t>便急匆匆地拦在了伊索尔德的面前。</w:t>
      </w:r>
    </w:p>
    <w:p w14:paraId="6A5F201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woUserID w:val="1"/>
        </w:rPr>
        <w:t>将领</w:t>
      </w:r>
      <w:r>
        <w:rPr>
          <w:rFonts w:hint="eastAsia" w:asciiTheme="minorEastAsia" w:hAnsiTheme="minorEastAsia" w:eastAsiaTheme="minorEastAsia" w:cstheme="minorEastAsia"/>
          <w:b w:val="0"/>
          <w:bCs w:val="0"/>
          <w:sz w:val="24"/>
          <w:szCs w:val="24"/>
          <w:lang w:val="en-US" w:eastAsia="zh"/>
          <w:woUserID w:val="1"/>
        </w:rPr>
        <w:t>：</w:t>
      </w:r>
      <w:r>
        <w:rPr>
          <w:rFonts w:hint="eastAsia" w:asciiTheme="minorEastAsia" w:hAnsiTheme="minorEastAsia" w:eastAsiaTheme="minorEastAsia" w:cstheme="minorEastAsia"/>
          <w:b w:val="0"/>
          <w:bCs w:val="0"/>
          <w:sz w:val="24"/>
          <w:szCs w:val="24"/>
          <w:lang w:val="en-US" w:eastAsia="zh-CN"/>
        </w:rPr>
        <w:t>那是死局，去了你会死的！</w:t>
      </w:r>
    </w:p>
    <w:p w14:paraId="092C997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△伊索尔德眼神决绝，用力推开了</w:t>
      </w:r>
      <w:r>
        <w:rPr>
          <w:rFonts w:hint="eastAsia" w:asciiTheme="minorEastAsia" w:hAnsiTheme="minorEastAsia" w:eastAsiaTheme="minorEastAsia" w:cstheme="minorEastAsia"/>
          <w:b w:val="0"/>
          <w:bCs w:val="0"/>
          <w:sz w:val="24"/>
          <w:szCs w:val="24"/>
          <w:lang w:val="en-US" w:eastAsia="zh-CN"/>
          <w:woUserID w:val="1"/>
        </w:rPr>
        <w:t>将领</w:t>
      </w:r>
      <w:r>
        <w:rPr>
          <w:rFonts w:hint="eastAsia" w:asciiTheme="minorEastAsia" w:hAnsiTheme="minorEastAsia" w:eastAsiaTheme="minorEastAsia" w:cstheme="minorEastAsia"/>
          <w:b w:val="0"/>
          <w:bCs w:val="0"/>
          <w:sz w:val="24"/>
          <w:szCs w:val="24"/>
          <w:lang w:val="en-US" w:eastAsia="zh-CN"/>
        </w:rPr>
        <w:t>的手。</w:t>
      </w:r>
    </w:p>
    <w:p w14:paraId="5164633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伊索尔德：他等了我够久了。这一次，换我追他。</w:t>
      </w:r>
    </w:p>
    <w:p w14:paraId="2C94978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△伊索尔德翻身上马，朝着王都的方向狂奔而去。</w:t>
      </w:r>
    </w:p>
    <w:p w14:paraId="4D11E51D">
      <w:pPr>
        <w:rPr>
          <w:rFonts w:hint="eastAsia" w:asciiTheme="minorEastAsia" w:hAnsiTheme="minorEastAsia" w:eastAsiaTheme="minorEastAsia" w:cstheme="minorEastAsia"/>
          <w:b w:val="0"/>
          <w:bCs w:val="0"/>
          <w:sz w:val="24"/>
          <w:szCs w:val="24"/>
          <w:lang w:val="en-US" w:eastAsia="zh-CN"/>
        </w:rPr>
      </w:pPr>
    </w:p>
    <w:p w14:paraId="2D8402C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lang w:val="en-US" w:eastAsia="zh"/>
          <w:woUserID w:val="1"/>
        </w:rPr>
        <w:t>6</w:t>
      </w:r>
      <w:r>
        <w:rPr>
          <w:rFonts w:hint="eastAsia" w:asciiTheme="minorEastAsia" w:hAnsiTheme="minorEastAsia" w:eastAsiaTheme="minorEastAsia" w:cstheme="minorEastAsia"/>
          <w:b/>
          <w:bCs/>
          <w:sz w:val="24"/>
          <w:szCs w:val="24"/>
          <w:lang w:val="en-US" w:eastAsia="zh-CN"/>
        </w:rPr>
        <w:t>-2 王都祭坛 日 外</w:t>
      </w:r>
    </w:p>
    <w:p w14:paraId="17FD4CD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人物：国王，维尔，皇家骑士团</w:t>
      </w:r>
    </w:p>
    <w:p w14:paraId="2816414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△祭坛孤零零地矗立在万丈悬崖的边缘，下方是深不见底的深渊。狂风呼啸，天空中一轮巨大的黑日散发着压抑光芒。</w:t>
      </w:r>
    </w:p>
    <w:p w14:paraId="1457190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△国王站在祭坛中央，身后是数百名全副武装的皇家骑士团。国王抬头看着黑日，嘴角勾起阴毒的冷笑。</w:t>
      </w:r>
    </w:p>
    <w:p w14:paraId="6418EF1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：他会来的。</w:t>
      </w:r>
    </w:p>
    <w:p w14:paraId="39E2F04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△话音刚落，云层上方突然传来一声震耳欲聋的暴怒龙啸。</w:t>
      </w:r>
    </w:p>
    <w:p w14:paraId="24281C6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△维尔携带着滔天的毁灭性黑炎，从天而降，狠狠砸在祭坛正中央。</w:t>
      </w:r>
    </w:p>
    <w:p w14:paraId="232547D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△强烈的冲击波夹杂着黑火瞬间向四周扩散。数百名精锐皇家骑士在眨眼间被烧成了漫天灰烬。</w:t>
      </w:r>
    </w:p>
    <w:p w14:paraId="5283973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△烟尘散去，维尔缓缓站起身。他半边脸颊浮现出漆黑的鳞，暗金色的竖瞳中燃烧着杀意。</w:t>
      </w:r>
    </w:p>
    <w:p w14:paraId="0C38122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维尔：一切都结束了。</w:t>
      </w:r>
    </w:p>
    <w:p w14:paraId="3622510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△维尔瞬间出现在国王面前，单臂死死掐住国王的脖颈，将他整个人凌空举起，国王的双脚悬空在万丈悬崖之上。</w:t>
      </w:r>
    </w:p>
    <w:p w14:paraId="2AF1B53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△国王被掐得脸色青紫，嘴角反而扯出了一个疯狂的笑容。</w:t>
      </w:r>
    </w:p>
    <w:p w14:paraId="7E9A623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国王：你……不过如此！</w:t>
      </w:r>
    </w:p>
    <w:p w14:paraId="15CD825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△国王猛地捏碎了死死攥在掌心的一枚黑色晶石。</w:t>
      </w:r>
    </w:p>
    <w:p w14:paraId="5A08953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△整个悬崖祭坛瞬间亮起刺目的黑红色强光，隐藏在地底的庞大法阵破土而出，无数道法阵锁链如同毒蛇般死死刺入维尔的胸膛。</w:t>
      </w:r>
    </w:p>
    <w:p w14:paraId="1A9DC75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△维尔被迫松开手，痛苦地单膝跪地，捂住心发出凄厉的嘶吼。</w:t>
      </w:r>
    </w:p>
    <w:p w14:paraId="18EEDB38">
      <w:pPr>
        <w:rPr>
          <w:rFonts w:hint="eastAsia" w:asciiTheme="minorEastAsia" w:hAnsiTheme="minorEastAsia" w:eastAsiaTheme="minorEastAsia" w:cstheme="minorEastAsia"/>
          <w:b w:val="0"/>
          <w:bCs w:val="0"/>
          <w:sz w:val="24"/>
          <w:szCs w:val="24"/>
          <w:lang w:val="en-US" w:eastAsia="zh-CN"/>
        </w:rPr>
      </w:pPr>
    </w:p>
    <w:p w14:paraId="619BF223">
      <w:pPr>
        <w:rPr>
          <w:rFonts w:hint="eastAsia" w:asciiTheme="minorEastAsia" w:hAnsiTheme="minorEastAsia" w:eastAsiaTheme="minorEastAsia" w:cstheme="minorEastAsia"/>
          <w:b w:val="0"/>
          <w:bCs w:val="0"/>
          <w:sz w:val="24"/>
          <w:szCs w:val="24"/>
          <w:lang w:val="en-US" w:eastAsia="zh-CN"/>
        </w:rPr>
      </w:pPr>
    </w:p>
    <w:p w14:paraId="2D38C92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w:t>
      </w:r>
      <w:r>
        <w:rPr>
          <w:rFonts w:hint="eastAsia" w:asciiTheme="minorEastAsia" w:hAnsiTheme="minorEastAsia" w:eastAsiaTheme="minorEastAsia" w:cstheme="minorEastAsia"/>
          <w:b/>
          <w:bCs/>
          <w:sz w:val="24"/>
          <w:szCs w:val="24"/>
          <w:lang w:val="en-US" w:eastAsia="zh"/>
          <w:woUserID w:val="1"/>
        </w:rPr>
        <w:t>47</w:t>
      </w:r>
      <w:r>
        <w:rPr>
          <w:rFonts w:hint="eastAsia" w:asciiTheme="minorEastAsia" w:hAnsiTheme="minorEastAsia" w:eastAsiaTheme="minorEastAsia" w:cstheme="minorEastAsia"/>
          <w:b/>
          <w:bCs/>
          <w:sz w:val="24"/>
          <w:szCs w:val="24"/>
          <w:lang w:val="en-US" w:eastAsia="zh-CN"/>
        </w:rPr>
        <w:t>集</w:t>
      </w:r>
    </w:p>
    <w:p w14:paraId="727B80D6">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
          <w:woUserID w:val="1"/>
        </w:rPr>
        <w:t>47</w:t>
      </w:r>
      <w:r>
        <w:rPr>
          <w:rFonts w:hint="eastAsia" w:asciiTheme="minorEastAsia" w:hAnsiTheme="minorEastAsia" w:eastAsiaTheme="minorEastAsia" w:cstheme="minorEastAsia"/>
          <w:b/>
          <w:bCs/>
          <w:sz w:val="24"/>
          <w:szCs w:val="24"/>
          <w:lang w:val="en-US" w:eastAsia="zh-CN"/>
        </w:rPr>
        <w:t>-1 王都祭坛 日 外</w:t>
      </w:r>
    </w:p>
    <w:p w14:paraId="14E074B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人物：国王，维尔</w:t>
      </w:r>
    </w:p>
    <w:p w14:paraId="77C3A08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△国王重重摔在地上，剧烈咳嗽后，看着被黑色锁链贯穿胸膛的维尔，张狂大笑。</w:t>
      </w:r>
    </w:p>
    <w:p w14:paraId="6A83E9C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w:t>
      </w:r>
      <w:r>
        <w:rPr>
          <w:rFonts w:hint="eastAsia" w:asciiTheme="minorEastAsia" w:hAnsiTheme="minorEastAsia" w:eastAsiaTheme="minorEastAsia" w:cstheme="minorEastAsia"/>
          <w:sz w:val="24"/>
          <w:szCs w:val="24"/>
        </w:rPr>
        <w:t>惊讶吗？你的诅咒是我亲手下的！</w:t>
      </w:r>
    </w:p>
    <w:p w14:paraId="794CC3EB">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b w:val="0"/>
          <w:bCs w:val="0"/>
          <w:sz w:val="24"/>
          <w:szCs w:val="24"/>
          <w:lang w:val="en-US" w:eastAsia="zh-CN"/>
        </w:rPr>
        <w:t>国王（张开双臂）：</w:t>
      </w:r>
      <w:r>
        <w:rPr>
          <w:rFonts w:hint="eastAsia" w:asciiTheme="minorEastAsia" w:hAnsiTheme="minorEastAsia" w:eastAsiaTheme="minorEastAsia" w:cstheme="minorEastAsia"/>
          <w:sz w:val="24"/>
        </w:rPr>
        <w:t>我知道人类的力量永远比不过龙族。所以，我为什么不直接控制龙之主呢？！</w:t>
      </w:r>
    </w:p>
    <w:p w14:paraId="7BBAA1B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△维尔单膝跪地，死死捂住胸口。法阵的黑芒钻入他的血管，试图抹杀他的神智。</w:t>
      </w:r>
    </w:p>
    <w:p w14:paraId="20D4403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△维尔浑身青筋暴起，冷汗和鲜血混杂在一起滑落。他的暗金竖瞳在清明与浑浊之间剧烈挣扎。</w:t>
      </w:r>
    </w:p>
    <w:p w14:paraId="4A68A03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(OS)：不……我宁愿把自己的灵魂撕碎！</w:t>
      </w:r>
    </w:p>
    <w:p w14:paraId="1AAF371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△维尔发出一声惨叫，身体在法阵的强压下开始急剧异变。</w:t>
      </w:r>
    </w:p>
    <w:p w14:paraId="472893A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△漆黑坚硬的龙鳞粗暴地撕裂维尔的皮肤，锋利的骨刺从脊背突刺而出。</w:t>
      </w:r>
    </w:p>
    <w:p w14:paraId="4A6851E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△锁链断裂，伴随着的骨骼重组声，一对遮天蔽日的巨大黑翼轰然展开，掀起一阵风暴。维尔化作了一头黑龙，庞大的身躯投下巨大的阴影，彻底笼罩了祭坛。</w:t>
      </w:r>
    </w:p>
    <w:p w14:paraId="3B019E7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△黑龙发出一声低吼，双眼变得空洞无神。</w:t>
      </w:r>
    </w:p>
    <w:p w14:paraId="2005CF8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△国王见状，得意洋洋地举起权杖，走到黑龙巨大的头颅面前，眼神贪婪狂热。</w:t>
      </w:r>
    </w:p>
    <w:p w14:paraId="76731BA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国王：我会让你亲手杀死伊索尔德！然后，我将统帅你的大军，成为真正的龙族之王！</w:t>
      </w:r>
    </w:p>
    <w:p w14:paraId="2DDE4CD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△国王高举权杖，法阵的黑芒强行压进黑龙的大脑。</w:t>
      </w:r>
    </w:p>
    <w:p w14:paraId="3A559E1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△黑龙庞大的身躯开始剧烈颤抖，喉咙里发出痛苦而愤怒的低沉咆哮。</w:t>
      </w:r>
    </w:p>
    <w:p w14:paraId="3D77B53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△黑龙空洞的眼底，突然如触电般闪烁起一抹微弱的暗金光芒。</w:t>
      </w:r>
    </w:p>
    <w:p w14:paraId="1EDE19F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△国王脸上的得意僵住，皱起眉头，再次挥动权杖。</w:t>
      </w:r>
    </w:p>
    <w:p w14:paraId="6B4D436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国王：你在干什么？！动啊！</w:t>
      </w:r>
    </w:p>
    <w:p w14:paraId="2BCB789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△黑龙猛地低下头，死死咬紧牙关。粗壮的前爪狠狠砸向地面，利爪深深抠碎了祭坛岩石。</w:t>
      </w:r>
    </w:p>
    <w:p w14:paraId="1C8BB47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△黑龙将自己钉在原地，抗拒着法阵黑芒，漆黑的血液顺着它的鳞片缝隙不断渗出。</w:t>
      </w:r>
    </w:p>
    <w:p w14:paraId="3542FE6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△国王慌了，疯狂挥舞权杖，加大法阵黑芒输出。</w:t>
      </w:r>
    </w:p>
    <w:p w14:paraId="2B97CF0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国王：为什么没用？！把他的意识彻底抹杀！</w:t>
      </w:r>
    </w:p>
    <w:p w14:paraId="4D35D90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△黑龙仰起头，发出一声震碎云霄的狂暴龙啸。毁天灭地的黑色龙息如火山喷发般从它口中喷涌而出，黑龙的眼神完全变得空洞。</w:t>
      </w:r>
    </w:p>
    <w:p w14:paraId="44D53C2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△黑火疯狂喷涌，整个祭坛在开始大面积坍塌，巨大的碎石纷纷坠入悬崖。</w:t>
      </w:r>
    </w:p>
    <w:p w14:paraId="11DDF12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△国王吓得魂飞魄散，连滚带爬地往回逃。</w:t>
      </w:r>
    </w:p>
    <w:p w14:paraId="6603A26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国王：不！停下！</w:t>
      </w:r>
    </w:p>
    <w:p w14:paraId="2549DF4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△伊索尔德逆着风暴冲了进来，气喘吁吁地赶到了祭坛。</w:t>
      </w:r>
    </w:p>
    <w:p w14:paraId="53CCB7F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△漫天灰烬与火光中。失去理智的黑龙缓缓转过巨大的头颅。狂暴而嗜血的眼眸，死死盯住了伊索尔德。</w:t>
      </w:r>
    </w:p>
    <w:p w14:paraId="2D413AB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△伊索尔德双手握紧散发着微光的血脉石残片，仰起头，眼眶通红。</w:t>
      </w:r>
    </w:p>
    <w:p w14:paraId="3FEF4C7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w:t>
      </w:r>
    </w:p>
    <w:p w14:paraId="323C2DA1">
      <w:pPr>
        <w:rPr>
          <w:rFonts w:hint="eastAsia" w:asciiTheme="minorEastAsia" w:hAnsiTheme="minorEastAsia" w:eastAsiaTheme="minorEastAsia" w:cstheme="minorEastAsia"/>
          <w:b w:val="0"/>
          <w:bCs w:val="0"/>
          <w:sz w:val="24"/>
          <w:szCs w:val="24"/>
          <w:lang w:val="en-US" w:eastAsia="zh-CN"/>
        </w:rPr>
      </w:pPr>
    </w:p>
    <w:p w14:paraId="05CF0FC0">
      <w:pPr>
        <w:rPr>
          <w:rFonts w:hint="eastAsia" w:asciiTheme="minorEastAsia" w:hAnsiTheme="minorEastAsia" w:eastAsiaTheme="minorEastAsia" w:cstheme="minorEastAsia"/>
          <w:b w:val="0"/>
          <w:bCs w:val="0"/>
          <w:sz w:val="24"/>
          <w:szCs w:val="24"/>
          <w:lang w:val="en-US" w:eastAsia="zh-CN"/>
        </w:rPr>
      </w:pPr>
    </w:p>
    <w:p w14:paraId="54E1457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w:t>
      </w:r>
      <w:r>
        <w:rPr>
          <w:rFonts w:hint="eastAsia" w:asciiTheme="minorEastAsia" w:hAnsiTheme="minorEastAsia" w:eastAsiaTheme="minorEastAsia" w:cstheme="minorEastAsia"/>
          <w:b/>
          <w:bCs/>
          <w:sz w:val="24"/>
          <w:szCs w:val="24"/>
          <w:lang w:val="en-US" w:eastAsia="zh"/>
          <w:woUserID w:val="1"/>
        </w:rPr>
        <w:t>48</w:t>
      </w:r>
      <w:r>
        <w:rPr>
          <w:rFonts w:hint="eastAsia" w:asciiTheme="minorEastAsia" w:hAnsiTheme="minorEastAsia" w:eastAsiaTheme="minorEastAsia" w:cstheme="minorEastAsia"/>
          <w:b/>
          <w:bCs/>
          <w:sz w:val="24"/>
          <w:szCs w:val="24"/>
          <w:lang w:val="en-US" w:eastAsia="zh-CN"/>
        </w:rPr>
        <w:t>集</w:t>
      </w:r>
    </w:p>
    <w:p w14:paraId="56CEE576">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
          <w:woUserID w:val="1"/>
        </w:rPr>
        <w:t>48</w:t>
      </w:r>
      <w:r>
        <w:rPr>
          <w:rFonts w:hint="eastAsia" w:asciiTheme="minorEastAsia" w:hAnsiTheme="minorEastAsia" w:eastAsiaTheme="minorEastAsia" w:cstheme="minorEastAsia"/>
          <w:b/>
          <w:bCs/>
          <w:sz w:val="24"/>
          <w:szCs w:val="24"/>
          <w:lang w:val="en-US" w:eastAsia="zh-CN"/>
        </w:rPr>
        <w:t>-1 王都祭坛 日 外</w:t>
      </w:r>
    </w:p>
    <w:p w14:paraId="79CDA467">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人物：伊索尔德，国王，维尔</w:t>
      </w:r>
    </w:p>
    <w:p w14:paraId="599B709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△国王狼狈不堪地躲在残破的石柱后，当他看到伊索尔德出现时，眼中爆发出求生欲。</w:t>
      </w:r>
    </w:p>
    <w:p w14:paraId="3FDA7C0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△国王猛地拔出腰间刻满符文匕首扔在伊索尔德的脚边。</w:t>
      </w:r>
    </w:p>
    <w:p w14:paraId="3FF669E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(咆哮)：</w:t>
      </w:r>
      <w:r>
        <w:rPr>
          <w:rFonts w:hint="eastAsia" w:asciiTheme="minorEastAsia" w:hAnsiTheme="minorEastAsia" w:eastAsiaTheme="minorEastAsia" w:cstheme="minorEastAsia"/>
          <w:sz w:val="24"/>
          <w:szCs w:val="24"/>
        </w:rPr>
        <w:t>用那把屠龙匕首！那是为了刺穿他的鳞片、融化他的心脏而打造的！</w:t>
      </w:r>
      <w:r>
        <w:rPr>
          <w:rFonts w:hint="eastAsia" w:asciiTheme="minorEastAsia" w:hAnsiTheme="minorEastAsia" w:eastAsiaTheme="minorEastAsia" w:cstheme="minorEastAsia"/>
          <w:b w:val="0"/>
          <w:bCs w:val="0"/>
          <w:sz w:val="24"/>
          <w:szCs w:val="24"/>
          <w:lang w:val="en-US" w:eastAsia="zh-CN"/>
        </w:rPr>
        <w:t>杀了他！否则他会杀光所有人！</w:t>
      </w:r>
    </w:p>
    <w:p w14:paraId="5DFDD91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△随着黑龙的咆哮，匕首刀刃上的古老符文闪烁着冷白光芒，发出低鸣。</w:t>
      </w:r>
    </w:p>
    <w:p w14:paraId="705A74F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△伊索尔德缓缓蹲下身，捡起匕首。</w:t>
      </w:r>
    </w:p>
    <w:p w14:paraId="44936B7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△黑龙猛地转过庞大而狰狞的头颅，眼眸混乱与狂暴。</w:t>
      </w:r>
    </w:p>
    <w:p w14:paraId="70E0D94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△黑龙低吼，狂暴的龙息般席卷而来。伊索尔德单薄的身影在风暴中摇摇欲坠，她握紧匕首，顶着龙息踩着满地碎石，一步一步地走向黑龙。</w:t>
      </w:r>
    </w:p>
    <w:p w14:paraId="454C663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△黑龙喉咙里发出危险的咕噜声。它猛地抬起巨大的利爪狠狠挥下。</w:t>
      </w:r>
    </w:p>
    <w:p w14:paraId="27038323">
      <w:pPr>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△碎石飞溅，烟尘散去，伊索尔德的匕首抵在了黑龙胸口的位置，匕首的刀刃爆发出刺眼的白光。</w:t>
      </w:r>
    </w:p>
    <w:p w14:paraId="6973D83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△【特写】伊索尔德的眼眶瞬间通红，泪水从脸颊滑落，砸在匕首上。</w:t>
      </w:r>
    </w:p>
    <w:p w14:paraId="3DBBEFF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伊索尔德：你说过如果你失控，就让我杀了你。</w:t>
      </w:r>
    </w:p>
    <w:p w14:paraId="6312B15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△黑龙暴怒的呼吸有了停顿。</w:t>
      </w:r>
    </w:p>
    <w:p w14:paraId="5712B87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△远处的国王见状急得跳脚。</w:t>
      </w:r>
    </w:p>
    <w:p w14:paraId="28C5908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(疯狂大喊)：动手！刺进他的心脏！你还在等什么？！</w:t>
      </w:r>
    </w:p>
    <w:p w14:paraId="636D6D9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△伊索尔德猛地闭上眼睛，突然反转手腕，将匕首扔下了悬崖，国王震惊瘫倒在地。</w:t>
      </w:r>
    </w:p>
    <w:p w14:paraId="340576C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△伊索尔德猛地向前跨出一步。她张开双臂死死抱住了黑龙颈部。</w:t>
      </w:r>
    </w:p>
    <w:p w14:paraId="3BF6D5A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(泪流满面)：但是维尔，我不答应。你答应过要带我去南方群岛。你不许食言！</w:t>
      </w:r>
    </w:p>
    <w:p w14:paraId="16BD96B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△黑龙庞大的身躯猛地一震。</w:t>
      </w:r>
    </w:p>
    <w:p w14:paraId="3B4F14C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△【特写】伊索尔德与黑龙紧紧相依。伊索尔德握着的血脉石残片在接触到鳞片的一刻，突然爆发出纯粹的红金光芒。</w:t>
      </w:r>
    </w:p>
    <w:p w14:paraId="1D6F9CF5">
      <w:pPr>
        <w:rPr>
          <w:rFonts w:hint="eastAsia" w:asciiTheme="minorEastAsia" w:hAnsiTheme="minorEastAsia" w:eastAsiaTheme="minorEastAsia" w:cstheme="minorEastAsia"/>
          <w:b w:val="0"/>
          <w:bCs w:val="0"/>
          <w:sz w:val="24"/>
          <w:szCs w:val="24"/>
          <w:lang w:val="en-US" w:eastAsia="zh-CN"/>
        </w:rPr>
      </w:pPr>
    </w:p>
    <w:p w14:paraId="557E6D70">
      <w:pPr>
        <w:rPr>
          <w:rFonts w:hint="eastAsia" w:asciiTheme="minorEastAsia" w:hAnsiTheme="minorEastAsia" w:eastAsiaTheme="minorEastAsia" w:cstheme="minorEastAsia"/>
          <w:b w:val="0"/>
          <w:bCs w:val="0"/>
          <w:sz w:val="24"/>
          <w:szCs w:val="24"/>
          <w:lang w:val="en-US" w:eastAsia="zh-CN"/>
        </w:rPr>
      </w:pPr>
    </w:p>
    <w:p w14:paraId="7AC0613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w:t>
      </w:r>
      <w:r>
        <w:rPr>
          <w:rFonts w:hint="eastAsia" w:asciiTheme="minorEastAsia" w:hAnsiTheme="minorEastAsia" w:eastAsiaTheme="minorEastAsia" w:cstheme="minorEastAsia"/>
          <w:b/>
          <w:bCs/>
          <w:sz w:val="24"/>
          <w:szCs w:val="24"/>
          <w:lang w:val="en-US" w:eastAsia="zh"/>
          <w:woUserID w:val="1"/>
        </w:rPr>
        <w:t>49</w:t>
      </w:r>
      <w:r>
        <w:rPr>
          <w:rFonts w:hint="eastAsia" w:asciiTheme="minorEastAsia" w:hAnsiTheme="minorEastAsia" w:eastAsiaTheme="minorEastAsia" w:cstheme="minorEastAsia"/>
          <w:b/>
          <w:bCs/>
          <w:sz w:val="24"/>
          <w:szCs w:val="24"/>
          <w:lang w:val="en-US" w:eastAsia="zh-CN"/>
        </w:rPr>
        <w:t>集</w:t>
      </w:r>
    </w:p>
    <w:p w14:paraId="3C4E04F1">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
          <w:woUserID w:val="1"/>
        </w:rPr>
        <w:t>49</w:t>
      </w:r>
      <w:r>
        <w:rPr>
          <w:rFonts w:hint="eastAsia" w:asciiTheme="minorEastAsia" w:hAnsiTheme="minorEastAsia" w:eastAsiaTheme="minorEastAsia" w:cstheme="minorEastAsia"/>
          <w:b/>
          <w:bCs/>
          <w:sz w:val="24"/>
          <w:szCs w:val="24"/>
          <w:lang w:val="en-US" w:eastAsia="zh-CN"/>
        </w:rPr>
        <w:t>-1 王都祭坛 日 外</w:t>
      </w:r>
    </w:p>
    <w:p w14:paraId="089E0DF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人物：伊索尔德，国王，维尔</w:t>
      </w:r>
    </w:p>
    <w:p w14:paraId="493CDF0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△国王看到这一幕，气急败坏指着伊索尔德怒吼。</w:t>
      </w:r>
    </w:p>
    <w:p w14:paraId="006B6FA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：没用的！你这个蠢货！只有鲜血才能结束这一切！</w:t>
      </w:r>
    </w:p>
    <w:p w14:paraId="19B0DEF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△伊索尔德转过头，冷冷地瞥了国王一眼。</w:t>
      </w:r>
    </w:p>
    <w:p w14:paraId="6A19048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：那是你的法则。不是我们的！</w:t>
      </w:r>
    </w:p>
    <w:p w14:paraId="15D78A8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△伊索尔德猛地将散发着光芒的血脉石残片，死死按在自己与黑龙相贴的心口之间。</w:t>
      </w:r>
    </w:p>
    <w:p w14:paraId="4611AE8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：别再替我死了，维尔。陪我活下去！</w:t>
      </w:r>
    </w:p>
    <w:p w14:paraId="26DFCFC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△狂暴的黑龙猛地仰起头，空洞狂乱的眼底一点点地闪过了暗金色光芒。</w:t>
      </w:r>
    </w:p>
    <w:p w14:paraId="12ABCD2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△【伊索尔德主观听觉】维尔低沉沙哑的声音响起。</w:t>
      </w:r>
    </w:p>
    <w:p w14:paraId="6057D29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维尔（vo）：我……答应你……</w:t>
      </w:r>
    </w:p>
    <w:p w14:paraId="1435C88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△血脉石残片在这一刻爆发出极致光芒，红金色的光柱犹如一把利剑直冲云霄，刺穿了天空中压抑的黑日。</w:t>
      </w:r>
    </w:p>
    <w:p w14:paraId="4D0B44B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△法阵黑红色的纹路开始剧烈扭曲，随后转为纯净的金色，</w:t>
      </w:r>
    </w:p>
    <w:p w14:paraId="7AAD6ED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△国王满脸惊恐，连连后退，跌倒在地。</w:t>
      </w:r>
    </w:p>
    <w:p w14:paraId="4092C8D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国王：不……不！这不可能！</w:t>
      </w:r>
    </w:p>
    <w:p w14:paraId="76BA762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△法阵一股金色能量波浪如同海啸般反噬而出，命中了远处的国王。</w:t>
      </w:r>
    </w:p>
    <w:p w14:paraId="3659610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国王 (惨叫)：呃啊——！</w:t>
      </w:r>
    </w:p>
    <w:p w14:paraId="460B535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△在耀眼的金光中，国王的身体炸成了飞灰，随风飘散。</w:t>
      </w:r>
    </w:p>
    <w:p w14:paraId="4875CB6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△天空中的黑日彻底散去，明亮的阳光冲破云层，洒落在满目疮痍的土地上。</w:t>
      </w:r>
    </w:p>
    <w:p w14:paraId="3800FC4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△沐浴在阳光下，黑龙在金色的光芒中迅速缩小最终化为了虚弱的维尔人形。</w:t>
      </w:r>
    </w:p>
    <w:p w14:paraId="0D9D66D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△维尔跌落在伊索尔德的怀里。</w:t>
      </w:r>
    </w:p>
    <w:p w14:paraId="50FD417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△伊索尔德双腿一软，跪倒在废墟中。她紧紧抱着怀里昏迷不醒的维尔，双手颤抖着抚摸他苍白的脸庞。</w:t>
      </w:r>
    </w:p>
    <w:p w14:paraId="73DE61E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△伊索尔德低下头，在维尔的额头上落下一个吻。</w:t>
      </w:r>
    </w:p>
    <w:p w14:paraId="4EA8F831">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伊索尔德：我们回家，维尔。</w:t>
      </w:r>
    </w:p>
    <w:p w14:paraId="521A900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△画面在温暖的阳光、废墟与紧紧相拥的两人之间缓缓拉远。</w:t>
      </w:r>
    </w:p>
    <w:p w14:paraId="4F0C03DF">
      <w:pPr>
        <w:rPr>
          <w:rFonts w:hint="eastAsia" w:asciiTheme="minorEastAsia" w:hAnsiTheme="minorEastAsia" w:eastAsiaTheme="minorEastAsia" w:cstheme="minorEastAsia"/>
          <w:b w:val="0"/>
          <w:bCs w:val="0"/>
          <w:sz w:val="24"/>
          <w:szCs w:val="24"/>
          <w:lang w:val="en-US" w:eastAsia="zh-CN"/>
        </w:rPr>
      </w:pPr>
    </w:p>
    <w:p w14:paraId="44C89A91">
      <w:pPr>
        <w:rPr>
          <w:rFonts w:hint="eastAsia" w:asciiTheme="minorEastAsia" w:hAnsiTheme="minorEastAsia" w:eastAsiaTheme="minorEastAsia" w:cstheme="minorEastAsia"/>
          <w:b w:val="0"/>
          <w:bCs w:val="0"/>
          <w:sz w:val="24"/>
          <w:szCs w:val="24"/>
          <w:lang w:val="en-US" w:eastAsia="zh-CN"/>
        </w:rPr>
      </w:pPr>
    </w:p>
    <w:p w14:paraId="786E3A06">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第5</w:t>
      </w:r>
      <w:r>
        <w:rPr>
          <w:rFonts w:hint="eastAsia" w:asciiTheme="minorEastAsia" w:hAnsiTheme="minorEastAsia" w:eastAsiaTheme="minorEastAsia" w:cstheme="minorEastAsia"/>
          <w:b/>
          <w:bCs/>
          <w:sz w:val="24"/>
          <w:szCs w:val="24"/>
          <w:lang w:val="en-US" w:eastAsia="zh"/>
          <w:woUserID w:val="1"/>
        </w:rPr>
        <w:t>0</w:t>
      </w:r>
      <w:r>
        <w:rPr>
          <w:rFonts w:hint="eastAsia" w:asciiTheme="minorEastAsia" w:hAnsiTheme="minorEastAsia" w:eastAsiaTheme="minorEastAsia" w:cstheme="minorEastAsia"/>
          <w:b/>
          <w:bCs/>
          <w:sz w:val="24"/>
          <w:szCs w:val="24"/>
          <w:lang w:val="en-US" w:eastAsia="zh-CN"/>
        </w:rPr>
        <w:t>集</w:t>
      </w:r>
    </w:p>
    <w:p w14:paraId="696AB24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
          <w:woUserID w:val="1"/>
        </w:rPr>
        <w:t>0</w:t>
      </w:r>
      <w:r>
        <w:rPr>
          <w:rFonts w:hint="eastAsia" w:asciiTheme="minorEastAsia" w:hAnsiTheme="minorEastAsia" w:eastAsiaTheme="minorEastAsia" w:cstheme="minorEastAsia"/>
          <w:b/>
          <w:bCs/>
          <w:sz w:val="24"/>
          <w:szCs w:val="24"/>
          <w:lang w:val="en-US" w:eastAsia="zh-CN"/>
        </w:rPr>
        <w:t>-1 维尔的寝殿 日 内</w:t>
      </w:r>
    </w:p>
    <w:p w14:paraId="3CE8E85B">
      <w:pPr>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人物：伊索尔德，维尔，长老甲</w:t>
      </w:r>
    </w:p>
    <w:p w14:paraId="2017F48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△维尔躺在宽大的床上，脸色惨白，血脉石残片被静静地放置在他的枕边，散发着微弱的光晕。</w:t>
      </w:r>
    </w:p>
    <w:p w14:paraId="74D95C2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△伊索尔德死死握着维尔的手，长老甲颤抖着收回探查维尔心脉的手。</w:t>
      </w:r>
    </w:p>
    <w:p w14:paraId="65E06F2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 (老泪纵横)：诅咒破除了……但国王抽干了他一半的龙心。他快不行了……</w:t>
      </w:r>
    </w:p>
    <w:p w14:paraId="4547C7A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△伊索尔德猛地抬起头，盈满泪水的双眼瞬间变得猩红。</w:t>
      </w:r>
    </w:p>
    <w:p w14:paraId="35B87B0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伊索尔德：别用看将死之王的眼神看着他。他只是……太累了。</w:t>
      </w:r>
    </w:p>
    <w:p w14:paraId="315504C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(转头向维尔，泣不成声)：维尔……你答应过带我去南方群岛的……求你醒醒……</w:t>
      </w:r>
    </w:p>
    <w:p w14:paraId="179927E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△长老甲神情凝重地叹了口气。</w:t>
      </w:r>
    </w:p>
    <w:p w14:paraId="14F1FB2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长老甲：王后……还有最后一个办法。</w:t>
      </w:r>
    </w:p>
    <w:p w14:paraId="4056DEC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△伊索尔德猛地抬起头，满怀希望地看着他。</w:t>
      </w:r>
    </w:p>
    <w:p w14:paraId="6309008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 (指着维尔枕边的血脉石)：龙族初火沉睡在血脉石中。只有真正的王后才能唤醒它来修复他的心脉。</w:t>
      </w:r>
    </w:p>
    <w:p w14:paraId="463D4F0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woUserID w:val="1"/>
        </w:rPr>
        <w:t>长老甲</w:t>
      </w:r>
      <w:r>
        <w:rPr>
          <w:rFonts w:hint="eastAsia" w:asciiTheme="minorEastAsia" w:hAnsiTheme="minorEastAsia" w:eastAsiaTheme="minorEastAsia" w:cstheme="minorEastAsia"/>
          <w:b w:val="0"/>
          <w:bCs w:val="0"/>
          <w:sz w:val="24"/>
          <w:szCs w:val="24"/>
          <w:lang w:val="en-US" w:eastAsia="zh-CN"/>
        </w:rPr>
        <w:t>：但你必须进入他的龙心幻境。如果你在他的记忆中迷失……你将和他一起陷入永眠。</w:t>
      </w:r>
    </w:p>
    <w:p w14:paraId="0B6529E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△伊索尔德看着血脉石，毫不犹豫伸手，双手贴上那枚血脉石，缓缓闭上双眼。</w:t>
      </w:r>
    </w:p>
    <w:p w14:paraId="7301B97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(OS)：维尔，我来找你了。</w:t>
      </w:r>
    </w:p>
    <w:p w14:paraId="51B344E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△一道耀眼的红光从血脉石中爆发，将伊索尔德完全吞没。</w:t>
      </w:r>
    </w:p>
    <w:p w14:paraId="4007A197">
      <w:pPr>
        <w:rPr>
          <w:rFonts w:hint="eastAsia" w:asciiTheme="minorEastAsia" w:hAnsiTheme="minorEastAsia" w:eastAsiaTheme="minorEastAsia" w:cstheme="minorEastAsia"/>
          <w:b w:val="0"/>
          <w:bCs w:val="0"/>
          <w:sz w:val="24"/>
          <w:szCs w:val="24"/>
          <w:lang w:val="en-US" w:eastAsia="zh-CN"/>
        </w:rPr>
      </w:pPr>
    </w:p>
    <w:p w14:paraId="1B076598">
      <w:pPr>
        <w:rPr>
          <w:rFonts w:hint="eastAsia" w:asciiTheme="minorEastAsia" w:hAnsiTheme="minorEastAsia" w:eastAsiaTheme="minorEastAsia" w:cstheme="minorEastAsia"/>
          <w:b w:val="0"/>
          <w:bCs w:val="0"/>
          <w:sz w:val="24"/>
          <w:szCs w:val="24"/>
          <w:lang w:val="en-US" w:eastAsia="zh-CN"/>
        </w:rPr>
      </w:pPr>
    </w:p>
    <w:p w14:paraId="767C2035">
      <w:pPr>
        <w:rPr>
          <w:rFonts w:hint="eastAsia" w:asciiTheme="minorEastAsia" w:hAnsiTheme="minorEastAsia" w:eastAsiaTheme="minorEastAsia" w:cstheme="minorEastAsia"/>
          <w:b w:val="0"/>
          <w:bCs w:val="0"/>
          <w:sz w:val="24"/>
          <w:szCs w:val="24"/>
          <w:lang w:val="en-US" w:eastAsia="zh-CN"/>
        </w:rPr>
      </w:pPr>
    </w:p>
    <w:p w14:paraId="2C42EB09">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第5</w:t>
      </w:r>
      <w:r>
        <w:rPr>
          <w:rFonts w:hint="eastAsia" w:asciiTheme="minorEastAsia" w:hAnsiTheme="minorEastAsia" w:eastAsiaTheme="minorEastAsia" w:cstheme="minorEastAsia"/>
          <w:b/>
          <w:bCs/>
          <w:sz w:val="24"/>
          <w:szCs w:val="24"/>
          <w:lang w:val="en-US" w:eastAsia="zh"/>
          <w:woUserID w:val="1"/>
        </w:rPr>
        <w:t>1</w:t>
      </w:r>
      <w:r>
        <w:rPr>
          <w:rFonts w:hint="eastAsia" w:asciiTheme="minorEastAsia" w:hAnsiTheme="minorEastAsia" w:eastAsiaTheme="minorEastAsia" w:cstheme="minorEastAsia"/>
          <w:b/>
          <w:bCs/>
          <w:sz w:val="24"/>
          <w:szCs w:val="24"/>
          <w:lang w:val="en-US" w:eastAsia="zh-CN"/>
        </w:rPr>
        <w:t>集</w:t>
      </w:r>
    </w:p>
    <w:p w14:paraId="3FAED63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
          <w:woUserID w:val="1"/>
        </w:rPr>
        <w:t>1</w:t>
      </w:r>
      <w:r>
        <w:rPr>
          <w:rFonts w:hint="eastAsia" w:asciiTheme="minorEastAsia" w:hAnsiTheme="minorEastAsia" w:eastAsiaTheme="minorEastAsia" w:cstheme="minorEastAsia"/>
          <w:b/>
          <w:bCs/>
          <w:sz w:val="24"/>
          <w:szCs w:val="24"/>
          <w:lang w:val="en-US" w:eastAsia="zh-CN"/>
        </w:rPr>
        <w:t>-1 龙心幻境 夜 内/外</w:t>
      </w:r>
    </w:p>
    <w:p w14:paraId="44B17BF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人物：伊索尔德，维尔，龙族幼童，历任新娘</w:t>
      </w:r>
    </w:p>
    <w:p w14:paraId="5204421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△耀眼的红光散去，伊索尔德缓缓睁开眼。她发现自己置身于一片幽暗的虚无空间之中。脚下是漆黑的水面，每走一步都荡起涟漪。</w:t>
      </w:r>
    </w:p>
    <w:p w14:paraId="5781D6D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△伊索尔德抱住双臂，不安地环顾四周。</w:t>
      </w:r>
    </w:p>
    <w:p w14:paraId="7A1FCCA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(声音发颤)：这里好黑……维尔，你在哪？</w:t>
      </w:r>
    </w:p>
    <w:p w14:paraId="17FAC3C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△突然，周围的空间开始扭曲，无数个散发着微光的记忆碎片在伊索尔德身边飞速旋转。</w:t>
      </w:r>
    </w:p>
    <w:p w14:paraId="5F5BFF3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【蒙太奇】</w:t>
      </w:r>
    </w:p>
    <w:p w14:paraId="42E86E9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△【画面一】泥泞的龙族营地，阴雨连绵。幼年的维尔浑身泥泞，双手不受控制地燃烧着黑炎。</w:t>
      </w:r>
    </w:p>
    <w:p w14:paraId="4D70FAE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△周围龙族小孩用恐惧和厌恶的眼神看着维尔，疯狂地朝他砸石头。</w:t>
      </w:r>
    </w:p>
    <w:p w14:paraId="0D5B651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龙族小孩：滚开，怪物！</w:t>
      </w:r>
    </w:p>
    <w:p w14:paraId="0F490C7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△幼年维尔抱着头蜷缩在角落里，咬着牙死死忍受着驱赶。</w:t>
      </w:r>
    </w:p>
    <w:p w14:paraId="319F56C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△【画面二】女尖叫声划破大殿，紧接着是肉体倒地的沉闷声。</w:t>
      </w:r>
    </w:p>
    <w:p w14:paraId="4850CC6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△华丽的龙堡大殿，历任新娘们一个个闪过，在看清维尔半龙化脸庞的瞬间吓得直接昏死过去。维尔原本僵在半空中想要搀扶的手停顿了许久，最终一点点收回。</w:t>
      </w:r>
    </w:p>
    <w:p w14:paraId="3C22821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△【画面三】龙族祭坛，维尔独自一人站在黑暗中，他将手放上血脉石，石头是一片死寂。</w:t>
      </w:r>
    </w:p>
    <w:p w14:paraId="381887C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【闪出】</w:t>
      </w:r>
    </w:p>
    <w:p w14:paraId="0EB6806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△记忆碎片化作黑色的雪花纷纷扬扬地落下。</w:t>
      </w:r>
    </w:p>
    <w:p w14:paraId="6E82EAE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△伊索尔德孤零零地走在画面和混杂的噪音中，泪水模糊了视线，声音颤抖而心碎。</w:t>
      </w:r>
    </w:p>
    <w:p w14:paraId="63F5B98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(OS)：他被迫像个怪物一样活在黑暗里。</w:t>
      </w:r>
    </w:p>
    <w:p w14:paraId="682F547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△周围的幽暗空间再次如水波般变幻。</w:t>
      </w:r>
    </w:p>
    <w:p w14:paraId="40EF669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△场景渐渐清晰，变成了他们第一集初次相见的酒馆客房。</w:t>
      </w:r>
    </w:p>
    <w:p w14:paraId="71221E0E">
      <w:pPr>
        <w:rPr>
          <w:rFonts w:hint="eastAsia" w:asciiTheme="minorEastAsia" w:hAnsiTheme="minorEastAsia" w:eastAsiaTheme="minorEastAsia" w:cstheme="minorEastAsia"/>
          <w:b w:val="0"/>
          <w:bCs w:val="0"/>
          <w:sz w:val="24"/>
          <w:szCs w:val="24"/>
          <w:lang w:val="en-US" w:eastAsia="zh-CN"/>
        </w:rPr>
      </w:pPr>
    </w:p>
    <w:p w14:paraId="7496F6D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
          <w:woUserID w:val="1"/>
        </w:rPr>
        <w:t>1</w:t>
      </w:r>
      <w:r>
        <w:rPr>
          <w:rFonts w:hint="eastAsia" w:asciiTheme="minorEastAsia" w:hAnsiTheme="minorEastAsia" w:eastAsiaTheme="minorEastAsia" w:cstheme="minorEastAsia"/>
          <w:b/>
          <w:bCs/>
          <w:sz w:val="24"/>
          <w:szCs w:val="24"/>
          <w:lang w:val="en-US" w:eastAsia="zh-CN"/>
        </w:rPr>
        <w:t>-2 破旧酒馆客房（幻境） 夜 内</w:t>
      </w:r>
    </w:p>
    <w:p w14:paraId="5AD76507">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1638D48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△窗外狂暴的雷暴肆虐，惨白的闪电劈开夜空，照亮了屋内维尔压抑的身影。</w:t>
      </w:r>
    </w:p>
    <w:p w14:paraId="17AEB68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△维尔独自一人坐在角落里（曾经他将伊索尔德抵在墙角的那个位置），他半边俊美的脸庞被扭曲的黑鳞覆盖。</w:t>
      </w:r>
    </w:p>
    <w:p w14:paraId="13D3AAE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△【特写】维尔垂着头，看着自己长满尖锐指甲的龙爪，眼神空洞麻木。</w:t>
      </w:r>
    </w:p>
    <w:p w14:paraId="2B15A97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△踏、踏、踏……坚定的脚步声穿透了雷雨声。</w:t>
      </w:r>
    </w:p>
    <w:p w14:paraId="450CFDC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△伊索尔德穿着初见时的被雨水打湿的血色长裙，眼眶通红。她大步流星地穿过昏暗的房间，径直走向维尔。</w:t>
      </w:r>
    </w:p>
    <w:p w14:paraId="77C8694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△维尔麻木地抬起头。就在他抬眸的瞬间，伊索尔德猛地伸出双手，一把紧紧抓住了他那只布满冰冷龙鳞的大手。</w:t>
      </w:r>
    </w:p>
    <w:p w14:paraId="4927B2D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△维尔的瞳孔骤然紧缩，浑身僵硬。</w:t>
      </w:r>
    </w:p>
    <w:p w14:paraId="29AC3C7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△伊索尔德双手握住维尔的龙爪，眼泪砸在他的手背上，绽放出一个明媚的笑容。</w:t>
      </w:r>
    </w:p>
    <w:p w14:paraId="0BFD326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伊索尔德：维尔。我来带你回家了。</w:t>
      </w:r>
    </w:p>
    <w:p w14:paraId="4960291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△闪电划破夜空，照亮了两人交握的双手。维尔空洞的眼底发光。</w:t>
      </w:r>
    </w:p>
    <w:p w14:paraId="52BACB44">
      <w:pPr>
        <w:rPr>
          <w:rFonts w:hint="eastAsia" w:asciiTheme="minorEastAsia" w:hAnsiTheme="minorEastAsia" w:eastAsiaTheme="minorEastAsia" w:cstheme="minorEastAsia"/>
          <w:b w:val="0"/>
          <w:bCs w:val="0"/>
          <w:sz w:val="24"/>
          <w:szCs w:val="24"/>
          <w:lang w:val="en-US" w:eastAsia="zh-CN"/>
        </w:rPr>
      </w:pPr>
    </w:p>
    <w:p w14:paraId="51E9B18A">
      <w:pPr>
        <w:rPr>
          <w:rFonts w:hint="eastAsia" w:asciiTheme="minorEastAsia" w:hAnsiTheme="minorEastAsia" w:eastAsiaTheme="minorEastAsia" w:cstheme="minorEastAsia"/>
          <w:b w:val="0"/>
          <w:bCs w:val="0"/>
          <w:sz w:val="24"/>
          <w:szCs w:val="24"/>
          <w:lang w:val="en-US" w:eastAsia="zh-CN"/>
        </w:rPr>
      </w:pPr>
    </w:p>
    <w:p w14:paraId="15D79B31">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第5</w:t>
      </w:r>
      <w:r>
        <w:rPr>
          <w:rFonts w:hint="eastAsia" w:asciiTheme="minorEastAsia" w:hAnsiTheme="minorEastAsia" w:eastAsiaTheme="minorEastAsia" w:cstheme="minorEastAsia"/>
          <w:b/>
          <w:bCs/>
          <w:sz w:val="24"/>
          <w:szCs w:val="24"/>
          <w:lang w:val="en-US" w:eastAsia="zh"/>
          <w:woUserID w:val="1"/>
        </w:rPr>
        <w:t>2</w:t>
      </w:r>
      <w:r>
        <w:rPr>
          <w:rFonts w:hint="eastAsia" w:asciiTheme="minorEastAsia" w:hAnsiTheme="minorEastAsia" w:eastAsiaTheme="minorEastAsia" w:cstheme="minorEastAsia"/>
          <w:b/>
          <w:bCs/>
          <w:sz w:val="24"/>
          <w:szCs w:val="24"/>
          <w:lang w:val="en-US" w:eastAsia="zh-CN"/>
        </w:rPr>
        <w:t>集</w:t>
      </w:r>
    </w:p>
    <w:p w14:paraId="608AE54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
          <w:woUserID w:val="1"/>
        </w:rPr>
        <w:t>2</w:t>
      </w:r>
      <w:r>
        <w:rPr>
          <w:rFonts w:hint="eastAsia" w:asciiTheme="minorEastAsia" w:hAnsiTheme="minorEastAsia" w:eastAsiaTheme="minorEastAsia" w:cstheme="minorEastAsia"/>
          <w:b/>
          <w:bCs/>
          <w:sz w:val="24"/>
          <w:szCs w:val="24"/>
          <w:lang w:val="en-US" w:eastAsia="zh-CN"/>
        </w:rPr>
        <w:t>-1 破旧酒馆客房（幻境） 夜 内</w:t>
      </w:r>
    </w:p>
    <w:p w14:paraId="3D5D85E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04E3EF7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△维尔浑身僵硬。他下意识地想要将自己的龙爪抽回。伊索尔德更加用力地握紧维尔的手。</w:t>
      </w:r>
    </w:p>
    <w:p w14:paraId="5793347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：为什么……？</w:t>
      </w:r>
    </w:p>
    <w:p w14:paraId="35101F8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△维尔看着伊索尔德通红的眼眶，呼吸变得急促。</w:t>
      </w:r>
    </w:p>
    <w:p w14:paraId="69F24B7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：如果没有复仇……你还会选择我吗？</w:t>
      </w:r>
    </w:p>
    <w:p w14:paraId="5B178B1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△伊索尔德缓缓抬起双手，温柔而坚定地捧起了维尔的脸颊。指腹轻轻摩挲着粗糙的鳞片，眼神中心疼与爱意。</w:t>
      </w:r>
    </w:p>
    <w:p w14:paraId="5AD7870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伊索尔德：会。我会选择你一千次。</w:t>
      </w:r>
    </w:p>
    <w:p w14:paraId="3812B69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△维尔的瞳孔剧烈震颤，一滴眼泪从他的眼角滑落，砸在伊索尔德的手背上。</w:t>
      </w:r>
    </w:p>
    <w:p w14:paraId="0B0C380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△维尔缓缓垂下眼眸，长长的睫毛遮住了眼底翻涌的情绪。</w:t>
      </w:r>
    </w:p>
    <w:p w14:paraId="096C9D8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维尔：如果……我只是个怪物……如果我只是一头龙，而不是人呢？</w:t>
      </w:r>
    </w:p>
    <w:p w14:paraId="28EB591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△伊索尔德含泪微笑，轻声呢喃。</w:t>
      </w:r>
    </w:p>
    <w:p w14:paraId="12F625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伊索尔德：那我就爱上一头龙。</w:t>
      </w:r>
    </w:p>
    <w:p w14:paraId="039D6B1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△话音落下的瞬间，伊索尔德凑上前深深地吻住了维尔的唇。</w:t>
      </w:r>
    </w:p>
    <w:p w14:paraId="2B09E3D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△维尔猛地睁大眼睛，暗金色的竖瞳骤然收缩。</w:t>
      </w:r>
    </w:p>
    <w:p w14:paraId="45DE361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△【特效】酒馆客房突然发出一声清脆的咔嚓声。整个空间如同被打碎的镜子一般，瞬间布满裂痕，随后在巨大的轰鸣声中破碎。</w:t>
      </w:r>
    </w:p>
    <w:p w14:paraId="566024E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△幻境瓦解，伊索尔德和维尔置身于无垠的黑暗虚空之中，一股耀眼的红金色龙族初火以两人相拥为中心，轰然燃起，瞬间冲破了所有的黑暗。</w:t>
      </w:r>
    </w:p>
    <w:p w14:paraId="33D06143">
      <w:pPr>
        <w:rPr>
          <w:rFonts w:hint="eastAsia" w:asciiTheme="minorEastAsia" w:hAnsiTheme="minorEastAsia" w:eastAsiaTheme="minorEastAsia" w:cstheme="minorEastAsia"/>
          <w:b w:val="0"/>
          <w:bCs w:val="0"/>
          <w:sz w:val="24"/>
          <w:szCs w:val="24"/>
          <w:lang w:val="en-US" w:eastAsia="zh-CN"/>
        </w:rPr>
      </w:pPr>
    </w:p>
    <w:p w14:paraId="57272F35">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
          <w:woUserID w:val="1"/>
        </w:rPr>
        <w:t>2</w:t>
      </w:r>
      <w:r>
        <w:rPr>
          <w:rFonts w:hint="eastAsia" w:asciiTheme="minorEastAsia" w:hAnsiTheme="minorEastAsia" w:eastAsiaTheme="minorEastAsia" w:cstheme="minorEastAsia"/>
          <w:b/>
          <w:bCs/>
          <w:sz w:val="24"/>
          <w:szCs w:val="24"/>
          <w:lang w:val="en-US" w:eastAsia="zh-CN"/>
        </w:rPr>
        <w:t>-2 维尔的寝殿 日 内</w:t>
      </w:r>
    </w:p>
    <w:p w14:paraId="584AFCCD">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人物：伊索尔德，维尔，长老甲</w:t>
      </w:r>
    </w:p>
    <w:p w14:paraId="0FE3387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△维尔枕边那枚黯淡的血脉石残片，突然爆发出红金色的光芒，照亮了整个寝殿.</w:t>
      </w:r>
    </w:p>
    <w:p w14:paraId="77F51E8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△守在床边的长老甲被这股强大的能量震得后退了一步，震惊地捂住嘴。</w:t>
      </w:r>
    </w:p>
    <w:p w14:paraId="2361A9B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长老甲 (激动得浑身发抖)：初火……王后唤醒了初火！</w:t>
      </w:r>
    </w:p>
    <w:p w14:paraId="37C4506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△床榻上。昏迷的伊索尔德静静地躺在维尔身侧。</w:t>
      </w:r>
    </w:p>
    <w:p w14:paraId="02C473F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△红金色的初火能量顺着血脉石，源源不断地涌入维尔的胸膛。</w:t>
      </w:r>
    </w:p>
    <w:p w14:paraId="20D7AB35">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△维尔原本微弱的心跳声开始有力地重新跳动起来。</w:t>
      </w:r>
    </w:p>
    <w:p w14:paraId="0267B98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△光芒渐渐收敛。维尔那双眸睁开，躺在维尔身侧的伊索尔德也缓缓睁开双眼，她看着苏醒的维尔，眼泪瞬间夺眶而出。</w:t>
      </w:r>
    </w:p>
    <w:p w14:paraId="550AE2F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：维尔……</w:t>
      </w:r>
    </w:p>
    <w:p w14:paraId="1F562FF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△维尔猛地翻身，强壮的手臂一把将伊索尔德死死揉进自己的胸膛里。</w:t>
      </w:r>
    </w:p>
    <w:p w14:paraId="07CAD282">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 ：你把我带回来了，我的王后。</w:t>
      </w:r>
    </w:p>
    <w:p w14:paraId="49D2036C">
      <w:pPr>
        <w:rPr>
          <w:rFonts w:hint="eastAsia" w:asciiTheme="minorEastAsia" w:hAnsiTheme="minorEastAsia" w:eastAsiaTheme="minorEastAsia" w:cstheme="minorEastAsia"/>
          <w:b w:val="0"/>
          <w:bCs w:val="0"/>
          <w:sz w:val="24"/>
          <w:szCs w:val="24"/>
          <w:lang w:val="en-US" w:eastAsia="zh-CN"/>
        </w:rPr>
      </w:pPr>
    </w:p>
    <w:p w14:paraId="3BF1BCA3">
      <w:pPr>
        <w:rPr>
          <w:rFonts w:hint="eastAsia" w:asciiTheme="minorEastAsia" w:hAnsiTheme="minorEastAsia" w:eastAsiaTheme="minorEastAsia" w:cstheme="minorEastAsia"/>
          <w:b w:val="0"/>
          <w:bCs w:val="0"/>
          <w:sz w:val="24"/>
          <w:szCs w:val="24"/>
          <w:lang w:val="en-US" w:eastAsia="zh-CN"/>
        </w:rPr>
      </w:pPr>
    </w:p>
    <w:p w14:paraId="27B17F80">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第5</w:t>
      </w:r>
      <w:r>
        <w:rPr>
          <w:rFonts w:hint="eastAsia" w:asciiTheme="minorEastAsia" w:hAnsiTheme="minorEastAsia" w:eastAsiaTheme="minorEastAsia" w:cstheme="minorEastAsia"/>
          <w:b/>
          <w:bCs/>
          <w:sz w:val="24"/>
          <w:szCs w:val="24"/>
          <w:lang w:val="en-US" w:eastAsia="zh"/>
          <w:woUserID w:val="1"/>
        </w:rPr>
        <w:t>3</w:t>
      </w:r>
      <w:r>
        <w:rPr>
          <w:rFonts w:hint="eastAsia" w:asciiTheme="minorEastAsia" w:hAnsiTheme="minorEastAsia" w:eastAsiaTheme="minorEastAsia" w:cstheme="minorEastAsia"/>
          <w:b/>
          <w:bCs/>
          <w:sz w:val="24"/>
          <w:szCs w:val="24"/>
          <w:lang w:val="en-US" w:eastAsia="zh-CN"/>
        </w:rPr>
        <w:t>集</w:t>
      </w:r>
    </w:p>
    <w:p w14:paraId="675EE26A">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
          <w:woUserID w:val="1"/>
        </w:rPr>
        <w:t>3</w:t>
      </w:r>
      <w:r>
        <w:rPr>
          <w:rFonts w:hint="eastAsia" w:asciiTheme="minorEastAsia" w:hAnsiTheme="minorEastAsia" w:eastAsiaTheme="minorEastAsia" w:cstheme="minorEastAsia"/>
          <w:b/>
          <w:bCs/>
          <w:sz w:val="24"/>
          <w:szCs w:val="24"/>
          <w:lang w:val="en-US" w:eastAsia="zh-CN"/>
        </w:rPr>
        <w:t>-1 龙堡大殿 日 内</w:t>
      </w:r>
    </w:p>
    <w:p w14:paraId="09A2EFD4">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人物：伊索尔德，维尔，龙族众人</w:t>
      </w:r>
    </w:p>
    <w:p w14:paraId="623ECB3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△宏伟的龙堡大殿内铺满了红玫瑰花瓣。两旁站满了全副武装的龙族将领和长老。△伊索尔德穿着龙鳞编织点缀着黑钻的龙后婚纱，头纱曳地，在万众瞩目下，一步步走向高台上的维尔。</w:t>
      </w:r>
    </w:p>
    <w:p w14:paraId="2238BEF3">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△维尔身着暗金色的龙族王室礼服，身姿挺拔，他定定地看着走向自己的伊索尔德，眼底翻涌着深情。</w:t>
      </w:r>
    </w:p>
    <w:p w14:paraId="2BD6EC2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△伊索尔德走到维尔面前。维尔双手拿起天鹅绒托盘上的黑钻王冠，微微发抖。</w:t>
      </w:r>
    </w:p>
    <w:p w14:paraId="16B01B6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△伊索尔德看着维尔颤抖的手，温柔地笑了。她伸出双手握住了维尔拿着王冠的大手。</w:t>
      </w:r>
    </w:p>
    <w:p w14:paraId="5DE3DCA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伊索尔德：这一次，我们一起。</w:t>
      </w:r>
    </w:p>
    <w:p w14:paraId="3CE2E447">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△维尔眼眶微红，嘴角勾起一抹笑意。在伊索尔德和维尔的共同托举下，黑钻王冠稳稳地落在了伊索尔德的头顶。</w:t>
      </w:r>
    </w:p>
    <w:p w14:paraId="22DAB40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△王冠落下的瞬间，大殿内外爆发出震耳欲聋的欢呼声与激昂的龙啸声。</w:t>
      </w:r>
    </w:p>
    <w:p w14:paraId="6E4A219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△维尔大手揽过伊索尔德的细腰，将她拉近自己，微微低下头，唇贴上她的耳廓。</w:t>
      </w:r>
    </w:p>
    <w:p w14:paraId="661B4708">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维尔：现在，你还想利用我吗，我的王后？</w:t>
      </w:r>
    </w:p>
    <w:p w14:paraId="27424A9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△伊索尔德微微挑眉，双手环住维尔的脖颈，笑得魅惑。</w:t>
      </w:r>
    </w:p>
    <w:p w14:paraId="40D9B4C9">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伊索尔德：想。我要利用你……陪我一辈子。</w:t>
      </w:r>
    </w:p>
    <w:p w14:paraId="5C6FB10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△维尔低头狂热地封住了伊索尔德的双唇。</w:t>
      </w:r>
    </w:p>
    <w:p w14:paraId="44154718">
      <w:pPr>
        <w:rPr>
          <w:rFonts w:hint="eastAsia" w:asciiTheme="minorEastAsia" w:hAnsiTheme="minorEastAsia" w:eastAsiaTheme="minorEastAsia" w:cstheme="minorEastAsia"/>
          <w:b w:val="0"/>
          <w:bCs w:val="0"/>
          <w:sz w:val="24"/>
          <w:szCs w:val="24"/>
          <w:lang w:val="en-US" w:eastAsia="zh-CN"/>
        </w:rPr>
      </w:pPr>
    </w:p>
    <w:p w14:paraId="3B665AA3">
      <w:pPr>
        <w:rPr>
          <w:rFonts w:hint="eastAsia" w:asciiTheme="minorEastAsia" w:hAnsiTheme="minorEastAsia" w:eastAsiaTheme="minorEastAsia" w:cstheme="minorEastAsia"/>
          <w:b w:val="0"/>
          <w:bCs w:val="0"/>
          <w:sz w:val="24"/>
          <w:szCs w:val="24"/>
          <w:lang w:val="en-US" w:eastAsia="zh-CN"/>
        </w:rPr>
      </w:pPr>
    </w:p>
    <w:p w14:paraId="0640C7BC">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lang w:val="en-US" w:eastAsia="zh"/>
          <w:woUserID w:val="1"/>
        </w:rPr>
        <w:t>3</w:t>
      </w:r>
      <w:r>
        <w:rPr>
          <w:rFonts w:hint="eastAsia" w:asciiTheme="minorEastAsia" w:hAnsiTheme="minorEastAsia" w:eastAsiaTheme="minorEastAsia" w:cstheme="minorEastAsia"/>
          <w:b/>
          <w:bCs/>
          <w:sz w:val="24"/>
          <w:szCs w:val="24"/>
          <w:lang w:val="en-US" w:eastAsia="zh-CN"/>
        </w:rPr>
        <w:t>-2 南方群岛海滩 日 外</w:t>
      </w:r>
    </w:p>
    <w:p w14:paraId="7591563E">
      <w:pPr>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人物：伊索尔德，维尔</w:t>
      </w:r>
    </w:p>
    <w:p w14:paraId="569EA14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△碧蓝色的海浪拍打着洁白细腻的沙滩。</w:t>
      </w:r>
    </w:p>
    <w:p w14:paraId="47DC3FC0">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△微风拂过，伊索尔德穿着一件轻薄的白色丝绸长裙，光着脚丫，步履轻盈地踩在沙滩上，裙摆在海风中飘逸。</w:t>
      </w:r>
    </w:p>
    <w:p w14:paraId="07634AD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△维尔穿着一件宽松的白色亚麻衬衫，胸口领子肆意敞开。他从伊索尔德身后大步走来，伸出长臂从背后将她紧紧拥入自己宽阔的怀中。</w:t>
      </w:r>
    </w:p>
    <w:p w14:paraId="1398B41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△维尔的下巴亲昵地搁在伊索尔德的颈窝里。</w:t>
      </w:r>
    </w:p>
    <w:p w14:paraId="4D74AEDB">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伊索尔德：你以前说要带我来这里……我那时根本不信。</w:t>
      </w:r>
    </w:p>
    <w:p w14:paraId="76696EC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△维尔收紧手臂，侧过头吻了吻伊索尔德的侧颈，声音低沉性感。</w:t>
      </w:r>
    </w:p>
    <w:p w14:paraId="6135ADB4">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维尔：And now?</w:t>
      </w:r>
    </w:p>
    <w:p w14:paraId="3D27A4AA">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（现在呢？）</w:t>
      </w:r>
    </w:p>
    <w:p w14:paraId="02C892CC">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 (眼波流转地看着维尔)：现在……我相信你说的每一句话。</w:t>
      </w:r>
    </w:p>
    <w:p w14:paraId="59BE3A8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△伊索尔德转过身，双手环住维尔的脖颈，踮起脚尖。两人在灿烂的阳光下热烈地拥吻。</w:t>
      </w:r>
    </w:p>
    <w:p w14:paraId="21CD09BD">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△【特写镜头缓缓拉近】伊索尔德轻轻搭在维尔肩膀上的白皙掌心皮肤下方，一丝红金色光芒悄然亮起，光芒如游丝般流转、交织，最终勾勒出一枚精致小巧的龙形胎儿印记。</w:t>
      </w:r>
    </w:p>
    <w:p w14:paraId="3B671396">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△伴随着龙印光芒的闪烁，微弱的幼龙心跳声与海浪的节奏重合。</w:t>
      </w:r>
    </w:p>
    <w:p w14:paraId="607EFB3E">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【镜头运动】镜头转为360度环绕慢镜头，海风肆意扬起伊索尔德轻薄的白色裙摆与维尔的短发。</w:t>
      </w:r>
    </w:p>
    <w:p w14:paraId="4264B08F">
      <w:pPr>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【定格】画面在红金色的微光、湛蓝的海水、以及伊索尔德和维尔的拥吻迎着刺眼的阳光渐渐泛白淡出。</w:t>
      </w:r>
    </w:p>
    <w:p w14:paraId="22CF13BF">
      <w:pPr>
        <w:rPr>
          <w:rFonts w:hint="eastAsia" w:asciiTheme="minorEastAsia" w:hAnsiTheme="minorEastAsia" w:eastAsiaTheme="minorEastAsia" w:cstheme="minorEastAsia"/>
          <w:b w:val="0"/>
          <w:bCs w:val="0"/>
          <w:sz w:val="24"/>
          <w:szCs w:val="24"/>
          <w:lang w:val="en-US" w:eastAsia="zh-CN"/>
        </w:rPr>
      </w:pPr>
    </w:p>
    <w:p w14:paraId="08785183">
      <w:pPr>
        <w:rPr>
          <w:rFonts w:hint="eastAsia" w:asciiTheme="minorEastAsia" w:hAnsiTheme="minorEastAsia" w:eastAsiaTheme="minorEastAsia" w:cstheme="minorEastAsia"/>
          <w:b w:val="0"/>
          <w:bCs w:val="0"/>
          <w:sz w:val="24"/>
          <w:szCs w:val="24"/>
          <w:lang w:val="en-US" w:eastAsia="zh-CN"/>
        </w:rPr>
      </w:pPr>
    </w:p>
    <w:p w14:paraId="7589A6AA">
      <w:pPr>
        <w:rPr>
          <w:rFonts w:hint="eastAsia" w:asciiTheme="minorEastAsia" w:hAnsiTheme="minorEastAsia" w:eastAsiaTheme="minorEastAsia" w:cstheme="minorEastAsia"/>
          <w:b w:val="0"/>
          <w:bCs w:val="0"/>
          <w:sz w:val="24"/>
          <w:szCs w:val="24"/>
          <w:lang w:val="en-US" w:eastAsia="zh-CN"/>
        </w:rPr>
      </w:pPr>
    </w:p>
    <w:p w14:paraId="138B2FD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5293C84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inorEastAsia" w:hAnsiTheme="minorEastAsia" w:eastAsiaTheme="minorEastAsia" w:cstheme="minorEastAsia"/>
          <w:sz w:val="24"/>
          <w:szCs w:val="24"/>
          <w:lang w:eastAsia="zh-CN"/>
        </w:rPr>
      </w:pPr>
    </w:p>
    <w:p w14:paraId="3A9B9275">
      <w:pPr>
        <w:rPr>
          <w:rFonts w:hint="default"/>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4F770D8A"/>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CB33B63"/>
    <w:rsid w:val="7F79C282"/>
    <w:rsid w:val="7F7B6CAE"/>
    <w:rsid w:val="7FAD89E0"/>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E976AFE"/>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mac/Library/Containers/com.kingsoft.wpsoffice.mac/Data/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48</Pages>
  <Words>0</Words>
  <Characters>0</Characters>
  <Lines>0</Lines>
  <Paragraphs>0</Paragraphs>
  <TotalTime>31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2018-05-28T17:24:00Z</dcterms:created>
  <dc:creator>EDY</dc:creator>
  <cp:lastModifiedBy>张敏俊</cp:lastModifiedBy>
  <dcterms:modified xsi:type="dcterms:W3CDTF">2026-06-25T17:57:51Z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eyJoZGlkIjoiM2JjYWFiZWM3MGUyMDlhNjEyZmZiZjA2YWRkYzg4NjgiLCJ1c2VySWQiOiI4OTI0ODEwMzMifQ==</vt:lpwstr>
  </property>
  <property fmtid="{D5CDD505-2E9C-101B-9397-08002B2CF9AE}" pid="6" name="ICV">
    <vt:lpwstr>B0A8E466AEA3495A46CC3C6A0FC6ABC6_43</vt:lpwstr>
  </property>
</Properties>
</file>